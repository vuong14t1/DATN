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24" w:rsidRDefault="00F01124" w:rsidP="00331A6C">
      <w:pPr>
        <w:pStyle w:val="Heading1"/>
        <w:numPr>
          <w:ilvl w:val="0"/>
          <w:numId w:val="0"/>
        </w:numPr>
      </w:pPr>
      <w:bookmarkStart w:id="0" w:name="_Toc10492469"/>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BB607F">
      <w:pPr>
        <w:pStyle w:val="ListParagraph"/>
        <w:numPr>
          <w:ilvl w:val="0"/>
          <w:numId w:val="30"/>
        </w:numPr>
        <w:spacing w:line="312" w:lineRule="auto"/>
        <w:rPr>
          <w:b/>
          <w:szCs w:val="26"/>
        </w:rPr>
      </w:pPr>
      <w:r w:rsidRPr="00696C17">
        <w:rPr>
          <w:szCs w:val="26"/>
        </w:rPr>
        <w:t xml:space="preserve">Sinh viên thực hiện: </w:t>
      </w:r>
      <w:r w:rsidR="009970D6">
        <w:rPr>
          <w:b/>
          <w:szCs w:val="26"/>
        </w:rPr>
        <w:t>Phan Quang Vượng</w:t>
      </w:r>
    </w:p>
    <w:p w:rsidR="00231A08" w:rsidRPr="00696C17" w:rsidRDefault="00231A08" w:rsidP="00BB607F">
      <w:pPr>
        <w:pStyle w:val="ListParagraph"/>
        <w:numPr>
          <w:ilvl w:val="0"/>
          <w:numId w:val="30"/>
        </w:numPr>
        <w:spacing w:line="312" w:lineRule="auto"/>
        <w:rPr>
          <w:szCs w:val="26"/>
        </w:rPr>
      </w:pPr>
      <w:r w:rsidRPr="00696C17">
        <w:rPr>
          <w:szCs w:val="26"/>
        </w:rPr>
        <w:t xml:space="preserve">Lớp: </w:t>
      </w:r>
      <w:r w:rsidR="00CE4A53">
        <w:rPr>
          <w:b/>
          <w:szCs w:val="26"/>
        </w:rPr>
        <w:t>14T</w:t>
      </w:r>
      <w:r w:rsidR="009970D6">
        <w:rPr>
          <w:b/>
          <w:szCs w:val="26"/>
        </w:rPr>
        <w:t>1</w:t>
      </w:r>
    </w:p>
    <w:p w:rsidR="00231A08" w:rsidRPr="00696C17" w:rsidRDefault="00231A08" w:rsidP="00BB607F">
      <w:pPr>
        <w:pStyle w:val="ListParagraph"/>
        <w:numPr>
          <w:ilvl w:val="0"/>
          <w:numId w:val="30"/>
        </w:numPr>
        <w:spacing w:line="312" w:lineRule="auto"/>
        <w:rPr>
          <w:szCs w:val="26"/>
        </w:rPr>
      </w:pPr>
      <w:r w:rsidRPr="00696C17">
        <w:rPr>
          <w:szCs w:val="26"/>
        </w:rPr>
        <w:t xml:space="preserve">Số thẻ SV: </w:t>
      </w:r>
      <w:r w:rsidRPr="00696C17">
        <w:rPr>
          <w:b/>
          <w:szCs w:val="26"/>
        </w:rPr>
        <w:t>1021</w:t>
      </w:r>
      <w:r w:rsidR="009970D6">
        <w:rPr>
          <w:b/>
          <w:szCs w:val="26"/>
        </w:rPr>
        <w:t>40054</w:t>
      </w:r>
    </w:p>
    <w:p w:rsidR="009970D6" w:rsidRPr="009970D6" w:rsidRDefault="00231A08" w:rsidP="00BB607F">
      <w:pPr>
        <w:pStyle w:val="ListParagraph"/>
        <w:numPr>
          <w:ilvl w:val="0"/>
          <w:numId w:val="30"/>
        </w:numPr>
        <w:spacing w:line="312" w:lineRule="auto"/>
        <w:rPr>
          <w:szCs w:val="26"/>
        </w:rPr>
      </w:pPr>
      <w:r w:rsidRPr="009970D6">
        <w:rPr>
          <w:szCs w:val="26"/>
        </w:rPr>
        <w:t xml:space="preserve">Tên đề tài: </w:t>
      </w:r>
      <w:r w:rsidR="00496AE7" w:rsidRPr="009970D6">
        <w:rPr>
          <w:b/>
          <w:szCs w:val="26"/>
        </w:rPr>
        <w:t xml:space="preserve">Xây dựng </w:t>
      </w:r>
      <w:r w:rsidR="009970D6">
        <w:rPr>
          <w:b/>
          <w:szCs w:val="26"/>
        </w:rPr>
        <w:t>website quản lí cây phả hệ các dòng họ</w:t>
      </w:r>
    </w:p>
    <w:p w:rsidR="00231A08" w:rsidRPr="009970D6" w:rsidRDefault="00231A08" w:rsidP="00BB607F">
      <w:pPr>
        <w:pStyle w:val="ListParagraph"/>
        <w:numPr>
          <w:ilvl w:val="0"/>
          <w:numId w:val="30"/>
        </w:numPr>
        <w:spacing w:line="312" w:lineRule="auto"/>
        <w:rPr>
          <w:szCs w:val="26"/>
        </w:rPr>
      </w:pPr>
      <w:r w:rsidRPr="009970D6">
        <w:rPr>
          <w:szCs w:val="26"/>
        </w:rPr>
        <w:t>Tóm tắt nội dung luận văn tốt nghiệp:</w:t>
      </w:r>
    </w:p>
    <w:p w:rsidR="00231A08" w:rsidRPr="00CE4A53" w:rsidRDefault="00BB607F" w:rsidP="00BB607F">
      <w:pPr>
        <w:pStyle w:val="ListParagraph"/>
        <w:spacing w:line="312" w:lineRule="auto"/>
        <w:ind w:left="1440"/>
        <w:rPr>
          <w:szCs w:val="26"/>
        </w:rPr>
      </w:pPr>
      <w:r>
        <w:rPr>
          <w:szCs w:val="26"/>
        </w:rPr>
        <w:t xml:space="preserve">+ </w:t>
      </w:r>
      <w:r w:rsidR="00231A08" w:rsidRPr="00CE4A53">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6212A7">
        <w:rPr>
          <w:szCs w:val="26"/>
        </w:rPr>
        <w:t>. Nhu cầu xem và quản lý gia phả</w:t>
      </w:r>
      <w:r w:rsidR="00FF41FC">
        <w:rPr>
          <w:szCs w:val="26"/>
        </w:rPr>
        <w:t xml:space="preserve"> dòng họ phần nào đã trở nên rất cần thiết. Từ hiện trạng trên thì </w:t>
      </w:r>
      <w:r w:rsidR="00CE4A53">
        <w:rPr>
          <w:szCs w:val="26"/>
        </w:rPr>
        <w:t>em</w:t>
      </w:r>
      <w:r w:rsidR="00FF41FC">
        <w:rPr>
          <w:szCs w:val="26"/>
        </w:rPr>
        <w:t xml:space="preserve"> đã suy nghĩ và hướng đến xây dựng một hệ thống cây phả hệ các dòng tộc.</w:t>
      </w:r>
    </w:p>
    <w:p w:rsidR="00696C17" w:rsidRPr="00CE4A53" w:rsidRDefault="00BB607F" w:rsidP="00BB607F">
      <w:pPr>
        <w:pStyle w:val="ListParagraph"/>
        <w:spacing w:line="312" w:lineRule="auto"/>
        <w:ind w:left="1440"/>
        <w:rPr>
          <w:szCs w:val="26"/>
        </w:rPr>
      </w:pPr>
      <w:r>
        <w:rPr>
          <w:szCs w:val="26"/>
        </w:rPr>
        <w:t xml:space="preserve">+ </w:t>
      </w:r>
      <w:r w:rsidR="00696C17" w:rsidRPr="00CE4A53">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Pr="00CE4A53" w:rsidRDefault="00BB607F" w:rsidP="00BB607F">
      <w:pPr>
        <w:pStyle w:val="ListParagraph"/>
        <w:spacing w:line="312" w:lineRule="auto"/>
        <w:ind w:left="1440"/>
        <w:rPr>
          <w:szCs w:val="26"/>
        </w:rPr>
      </w:pPr>
      <w:r>
        <w:rPr>
          <w:szCs w:val="26"/>
        </w:rPr>
        <w:t xml:space="preserve">+ </w:t>
      </w:r>
      <w:r w:rsidR="00FF41FC" w:rsidRPr="00CE4A53">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Pr="00CE4A53" w:rsidRDefault="00BB607F" w:rsidP="00BB607F">
      <w:pPr>
        <w:pStyle w:val="ListParagraph"/>
        <w:spacing w:line="312" w:lineRule="auto"/>
        <w:ind w:left="1440"/>
        <w:rPr>
          <w:szCs w:val="26"/>
        </w:rPr>
      </w:pPr>
      <w:r>
        <w:rPr>
          <w:szCs w:val="26"/>
        </w:rPr>
        <w:t xml:space="preserve">+ </w:t>
      </w:r>
      <w:bookmarkStart w:id="1" w:name="_GoBack"/>
      <w:bookmarkEnd w:id="1"/>
      <w:r w:rsidR="00FF41FC" w:rsidRPr="00CE4A53">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2" w:name="_Toc10492470"/>
      <w:r w:rsidRPr="00C00AB6">
        <w:t>NHIỆM</w:t>
      </w:r>
      <w:r w:rsidRPr="009574D6">
        <w:t xml:space="preserve"> VỤ ĐỒ ÁN TỐT NGHIỆP</w:t>
      </w:r>
      <w:bookmarkEnd w:id="2"/>
    </w:p>
    <w:p w:rsidR="00887830" w:rsidRPr="009574D6" w:rsidRDefault="00887830" w:rsidP="00887830">
      <w:pPr>
        <w:tabs>
          <w:tab w:val="left" w:pos="5387"/>
        </w:tabs>
        <w:spacing w:line="380" w:lineRule="exact"/>
        <w:rPr>
          <w:szCs w:val="26"/>
        </w:rPr>
      </w:pPr>
      <w:r w:rsidRPr="009574D6">
        <w:rPr>
          <w:szCs w:val="26"/>
        </w:rPr>
        <w:t>Họ tên sinh viên:</w:t>
      </w:r>
      <w:r w:rsidR="009970D6">
        <w:rPr>
          <w:b/>
          <w:szCs w:val="26"/>
        </w:rPr>
        <w:t xml:space="preserve"> PHAN QUANG VƯỢNG</w:t>
      </w:r>
      <w:r w:rsidR="001E6965">
        <w:rPr>
          <w:szCs w:val="26"/>
        </w:rPr>
        <w:tab/>
      </w:r>
      <w:r w:rsidRPr="009574D6">
        <w:rPr>
          <w:szCs w:val="26"/>
        </w:rPr>
        <w:t xml:space="preserve">Số thẻ sinh viên: </w:t>
      </w:r>
      <w:r w:rsidRPr="001B49AD">
        <w:rPr>
          <w:b/>
          <w:szCs w:val="26"/>
        </w:rPr>
        <w:t>1021</w:t>
      </w:r>
      <w:r w:rsidR="009970D6">
        <w:rPr>
          <w:b/>
          <w:szCs w:val="26"/>
        </w:rPr>
        <w:t>40054</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9970D6">
        <w:rPr>
          <w:b/>
          <w:szCs w:val="26"/>
        </w:rPr>
        <w:t>4T1</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9970D6">
        <w:rPr>
          <w:b/>
          <w:szCs w:val="26"/>
        </w:rPr>
        <w:t>Công nghệ phần mềm</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9970D6" w:rsidRDefault="001B49AD" w:rsidP="009970D6">
      <w:pPr>
        <w:jc w:val="center"/>
        <w:rPr>
          <w:b/>
        </w:rPr>
      </w:pPr>
      <w:bookmarkStart w:id="3" w:name="OLE_LINK19"/>
      <w:bookmarkStart w:id="4" w:name="OLE_LINK20"/>
      <w:bookmarkStart w:id="5" w:name="OLE_LINK21"/>
      <w:r w:rsidRPr="00511223">
        <w:rPr>
          <w:b/>
        </w:rPr>
        <w:t xml:space="preserve">Xây dựng </w:t>
      </w:r>
      <w:r w:rsidR="009970D6">
        <w:rPr>
          <w:b/>
        </w:rPr>
        <w:t>website quản lí cây phả hệ các dòng họ</w:t>
      </w:r>
    </w:p>
    <w:p w:rsidR="00887830" w:rsidRPr="009574D6" w:rsidRDefault="00887830" w:rsidP="009970D6">
      <w:pPr>
        <w:jc w:val="center"/>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3"/>
    <w:bookmarkEnd w:id="4"/>
    <w:bookmarkEnd w:id="5"/>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191C5B" w:rsidRDefault="00191C5B" w:rsidP="00191C5B">
      <w:pPr>
        <w:pStyle w:val="ListParagraph"/>
        <w:numPr>
          <w:ilvl w:val="0"/>
          <w:numId w:val="29"/>
        </w:numPr>
        <w:spacing w:line="380" w:lineRule="exact"/>
        <w:rPr>
          <w:i/>
          <w:szCs w:val="26"/>
        </w:rPr>
      </w:pPr>
      <w:r>
        <w:rPr>
          <w:i/>
          <w:szCs w:val="26"/>
        </w:rPr>
        <w:t>Phần 1: Ý tưởng</w:t>
      </w:r>
    </w:p>
    <w:p w:rsidR="00191C5B" w:rsidRDefault="00191C5B" w:rsidP="00191C5B">
      <w:pPr>
        <w:pStyle w:val="ListParagraph"/>
        <w:numPr>
          <w:ilvl w:val="0"/>
          <w:numId w:val="29"/>
        </w:numPr>
        <w:spacing w:line="380" w:lineRule="exact"/>
        <w:rPr>
          <w:i/>
          <w:szCs w:val="26"/>
        </w:rPr>
      </w:pPr>
      <w:r>
        <w:rPr>
          <w:i/>
          <w:szCs w:val="26"/>
        </w:rPr>
        <w:t>Phần 2: Cơ sở lý thuyết</w:t>
      </w:r>
    </w:p>
    <w:p w:rsidR="00191C5B" w:rsidRDefault="00191C5B" w:rsidP="00191C5B">
      <w:pPr>
        <w:pStyle w:val="ListParagraph"/>
        <w:numPr>
          <w:ilvl w:val="0"/>
          <w:numId w:val="29"/>
        </w:numPr>
        <w:spacing w:line="380" w:lineRule="exact"/>
        <w:rPr>
          <w:i/>
          <w:szCs w:val="26"/>
        </w:rPr>
      </w:pPr>
      <w:r>
        <w:rPr>
          <w:i/>
          <w:szCs w:val="26"/>
        </w:rPr>
        <w:t>Phần 3: Phân tích và thiết kế</w:t>
      </w:r>
    </w:p>
    <w:p w:rsidR="00191C5B" w:rsidRDefault="00191C5B" w:rsidP="00191C5B">
      <w:pPr>
        <w:pStyle w:val="ListParagraph"/>
        <w:numPr>
          <w:ilvl w:val="0"/>
          <w:numId w:val="29"/>
        </w:numPr>
        <w:spacing w:line="380" w:lineRule="exact"/>
        <w:rPr>
          <w:i/>
          <w:szCs w:val="26"/>
        </w:rPr>
      </w:pPr>
      <w:r>
        <w:rPr>
          <w:i/>
          <w:szCs w:val="26"/>
        </w:rPr>
        <w:t>Phần 4: Triển khai hệ thống</w:t>
      </w:r>
    </w:p>
    <w:p w:rsidR="00191C5B" w:rsidRPr="00191C5B" w:rsidRDefault="00191C5B" w:rsidP="00191C5B">
      <w:pPr>
        <w:pStyle w:val="ListParagraph"/>
        <w:numPr>
          <w:ilvl w:val="0"/>
          <w:numId w:val="29"/>
        </w:numPr>
        <w:spacing w:line="380" w:lineRule="exact"/>
        <w:rPr>
          <w:i/>
          <w:szCs w:val="26"/>
        </w:rPr>
      </w:pPr>
      <w:r>
        <w:rPr>
          <w:i/>
          <w:szCs w:val="26"/>
        </w:rPr>
        <w:t>Phần 5: Kết luận và hướng phát triển</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945FDC">
        <w:rPr>
          <w:b/>
          <w:szCs w:val="26"/>
        </w:rPr>
        <w:t>T</w:t>
      </w:r>
      <w:r w:rsidR="00E82BD9" w:rsidRPr="00E82BD9">
        <w:rPr>
          <w:b/>
          <w:szCs w:val="26"/>
        </w:rPr>
        <w:t>S.</w:t>
      </w:r>
      <w:r w:rsidR="00FF41E6">
        <w:rPr>
          <w:b/>
          <w:szCs w:val="26"/>
        </w:rPr>
        <w:t>Đặng Hoài Phương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6" w:name="OLE_LINK24"/>
      <w:bookmarkStart w:id="7" w:name="OLE_LINK25"/>
      <w:r w:rsidRPr="009574D6">
        <w:rPr>
          <w:i/>
          <w:szCs w:val="26"/>
        </w:rPr>
        <w:tab/>
        <w:t>……../……./201</w:t>
      </w:r>
      <w:bookmarkEnd w:id="6"/>
      <w:bookmarkEnd w:id="7"/>
      <w:r w:rsidR="009970D6">
        <w:rPr>
          <w:i/>
          <w:szCs w:val="26"/>
        </w:rPr>
        <w:t>9</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9970D6">
        <w:rPr>
          <w:i/>
          <w:szCs w:val="26"/>
        </w:rPr>
        <w:t>9</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9970D6">
              <w:rPr>
                <w:b/>
                <w:i/>
                <w:szCs w:val="26"/>
              </w:rPr>
              <w:t>9</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8" w:name="_Toc10492471"/>
      <w:r w:rsidRPr="00C00AB6">
        <w:lastRenderedPageBreak/>
        <w:t>LỜI</w:t>
      </w:r>
      <w:r w:rsidRPr="009574D6">
        <w:t xml:space="preserve"> </w:t>
      </w:r>
      <w:r w:rsidR="007C5CC4" w:rsidRPr="00C00AB6">
        <w:t>NÓI</w:t>
      </w:r>
      <w:r w:rsidR="007C5CC4">
        <w:t xml:space="preserve"> ĐẦU</w:t>
      </w:r>
      <w:bookmarkEnd w:id="8"/>
    </w:p>
    <w:p w:rsidR="007900C4" w:rsidRDefault="007900C4" w:rsidP="008B43CE"/>
    <w:p w:rsidR="006E1374" w:rsidRPr="009574D6" w:rsidRDefault="006E1374" w:rsidP="008B43CE"/>
    <w:p w:rsidR="00C8036C" w:rsidRPr="00BD10AB" w:rsidRDefault="00CE4A53" w:rsidP="00CB19E1">
      <w:pPr>
        <w:pStyle w:val="Noidung-camon"/>
        <w:spacing w:before="0" w:after="0" w:line="312" w:lineRule="auto"/>
        <w:ind w:firstLine="357"/>
      </w:pPr>
      <w:r>
        <w:t xml:space="preserve">Em </w:t>
      </w:r>
      <w:r w:rsidR="00C8036C" w:rsidRPr="00BD10AB">
        <w:t>xin chân thành cảm ơn cá</w:t>
      </w:r>
      <w:r w:rsidR="00611810">
        <w:t>c thầy cô trong khoa Công nghệ T</w:t>
      </w:r>
      <w:r w:rsidR="00C8036C" w:rsidRPr="00BD10AB">
        <w:t>hông tin, trường Đại học Bách khoa</w:t>
      </w:r>
      <w:r w:rsidR="002C3A0F">
        <w:t xml:space="preserve"> – Đại Học</w:t>
      </w:r>
      <w:r w:rsidR="00C8036C" w:rsidRPr="00BD10AB">
        <w:t xml:space="preserve"> Đà Nẵng đã truyền đạt</w:t>
      </w:r>
      <w:r>
        <w:t xml:space="preserve"> những kiến thức quý báu cho em</w:t>
      </w:r>
      <w:r w:rsidR="00C8036C" w:rsidRPr="00BD10AB">
        <w:t xml:space="preserve"> trong những năm học vừa qua và nhất là đã tạo điều kiện thuận lợi cho </w:t>
      </w:r>
      <w:r>
        <w:t>em</w:t>
      </w:r>
      <w:r w:rsidR="00C8036C" w:rsidRPr="00BD10AB">
        <w:t xml:space="preserve">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w:t>
      </w:r>
      <w:r w:rsidR="00CE4A53">
        <w:t>em</w:t>
      </w:r>
      <w:r w:rsidRPr="00BD10AB">
        <w:t xml:space="preserve"> </w:t>
      </w:r>
      <w:r w:rsidR="005508B9" w:rsidRPr="00BD10AB">
        <w:t>xin chân thành cảm ơn</w:t>
      </w:r>
      <w:r w:rsidR="00945FDC">
        <w:t xml:space="preserve"> TS</w:t>
      </w:r>
      <w:r w:rsidRPr="00BD10AB">
        <w:t>.</w:t>
      </w:r>
      <w:r w:rsidR="00BD10AB" w:rsidRPr="00BD10AB">
        <w:t xml:space="preserve"> </w:t>
      </w:r>
      <w:r w:rsidR="009970D6">
        <w:t xml:space="preserve">Đặng Hoài Phương </w:t>
      </w:r>
      <w:r w:rsidR="00BD10AB" w:rsidRPr="00BD10AB">
        <w:t xml:space="preserve">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proofErr w:type="gramStart"/>
      <w:r w:rsidRPr="00BD10AB">
        <w:t xml:space="preserve">Để có được kết quả như ngày hôm nay, </w:t>
      </w:r>
      <w:r w:rsidR="00CE4A53">
        <w:t>em</w:t>
      </w:r>
      <w:r w:rsidRPr="00BD10AB">
        <w:t xml:space="preserve">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roofErr w:type="gramEnd"/>
    </w:p>
    <w:p w:rsidR="00822A3D" w:rsidRPr="00BD10AB" w:rsidRDefault="00C8036C" w:rsidP="00CB19E1">
      <w:pPr>
        <w:pStyle w:val="Noidung-camon"/>
        <w:spacing w:before="0" w:after="0" w:line="312" w:lineRule="auto"/>
        <w:ind w:firstLine="357"/>
      </w:pPr>
      <w:r w:rsidRPr="00BD10AB">
        <w:t xml:space="preserve">Mặc dù đã cố gắng hoàn thành đồ án trong phạm </w:t>
      </w:r>
      <w:proofErr w:type="gramStart"/>
      <w:r w:rsidRPr="00BD10AB">
        <w:t>vi</w:t>
      </w:r>
      <w:proofErr w:type="gramEnd"/>
      <w:r w:rsidRPr="00BD10AB">
        <w:t xml:space="preserve"> và khả năng cho phép nhưng chắc chắn sẽ không tránh khỏi những thiếu sót. </w:t>
      </w:r>
      <w:r w:rsidR="00CE4A53">
        <w:t>Em</w:t>
      </w:r>
      <w:r w:rsidRPr="00BD10AB">
        <w:t xml:space="preserve">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w:t>
      </w:r>
      <w:r w:rsidR="009970D6">
        <w:rPr>
          <w:b/>
        </w:rPr>
        <w:t>9</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4A0C79">
      <w:pPr>
        <w:pStyle w:val="Heading1"/>
        <w:numPr>
          <w:ilvl w:val="0"/>
          <w:numId w:val="0"/>
        </w:numPr>
      </w:pPr>
      <w:bookmarkStart w:id="9" w:name="_Toc10492472"/>
      <w:r w:rsidRPr="00C00AB6">
        <w:lastRenderedPageBreak/>
        <w:t>LỜI</w:t>
      </w:r>
      <w:r w:rsidRPr="009574D6">
        <w:t xml:space="preserve"> CAM ĐOAN</w:t>
      </w:r>
      <w:bookmarkEnd w:id="9"/>
    </w:p>
    <w:p w:rsidR="00C8036C" w:rsidRPr="009574D6" w:rsidRDefault="00CE4A53" w:rsidP="00C8036C">
      <w:pPr>
        <w:pStyle w:val="Noidung-camdoan"/>
        <w:rPr>
          <w:i w:val="0"/>
          <w:szCs w:val="26"/>
        </w:rPr>
      </w:pPr>
      <w:r>
        <w:rPr>
          <w:i w:val="0"/>
          <w:szCs w:val="26"/>
        </w:rPr>
        <w:t>Em</w:t>
      </w:r>
      <w:r w:rsidR="005508B9" w:rsidRPr="009574D6">
        <w:rPr>
          <w:i w:val="0"/>
          <w:szCs w:val="26"/>
        </w:rPr>
        <w:t xml:space="preserve">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964553">
        <w:rPr>
          <w:b/>
          <w:i w:val="0"/>
          <w:szCs w:val="26"/>
        </w:rPr>
        <w:t>T</w:t>
      </w:r>
      <w:r w:rsidR="00C04952" w:rsidRPr="00C04952">
        <w:rPr>
          <w:b/>
          <w:i w:val="0"/>
          <w:szCs w:val="26"/>
        </w:rPr>
        <w:t>S</w:t>
      </w:r>
      <w:r w:rsidRPr="00C04952">
        <w:rPr>
          <w:b/>
          <w:i w:val="0"/>
          <w:szCs w:val="26"/>
        </w:rPr>
        <w:t>.</w:t>
      </w:r>
      <w:r w:rsidR="009970D6">
        <w:rPr>
          <w:b/>
          <w:i w:val="0"/>
          <w:szCs w:val="26"/>
        </w:rPr>
        <w:t xml:space="preserve"> Đặng Hoài Phương</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 xml:space="preserve">Mọi sao chép không hợp lệ, </w:t>
      </w:r>
      <w:proofErr w:type="gramStart"/>
      <w:r w:rsidRPr="009574D6">
        <w:rPr>
          <w:i w:val="0"/>
          <w:szCs w:val="26"/>
        </w:rPr>
        <w:t>vi</w:t>
      </w:r>
      <w:proofErr w:type="gramEnd"/>
      <w:r w:rsidRPr="009574D6">
        <w:rPr>
          <w:i w:val="0"/>
          <w:szCs w:val="26"/>
        </w:rPr>
        <w:t xml:space="preserve">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w:t>
      </w:r>
      <w:proofErr w:type="gramStart"/>
      <w:r w:rsidRPr="00A2709E">
        <w:rPr>
          <w:i/>
          <w:iCs/>
          <w:sz w:val="20"/>
          <w:szCs w:val="26"/>
        </w:rPr>
        <w:t>chữ</w:t>
      </w:r>
      <w:proofErr w:type="gramEnd"/>
      <w:r w:rsidRPr="00A2709E">
        <w:rPr>
          <w:i/>
          <w:iCs/>
          <w:sz w:val="20"/>
          <w:szCs w:val="26"/>
        </w:rPr>
        <w:t xml:space="preserve">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10" w:name="_Toc10492473"/>
      <w:r w:rsidRPr="00462FE0">
        <w:t>PHIẾU DUYỆT ĐỒ ÁN TỐT NGHIỆP</w:t>
      </w:r>
      <w:bookmarkEnd w:id="10"/>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9970D6"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EE1B24">
        <w:rPr>
          <w:i/>
          <w:sz w:val="24"/>
          <w:szCs w:val="24"/>
        </w:rPr>
        <w:t xml:space="preserve"> </w:t>
      </w:r>
      <w:r w:rsidR="009970D6">
        <w:rPr>
          <w:b/>
          <w:sz w:val="24"/>
          <w:szCs w:val="24"/>
        </w:rPr>
        <w:t>PHAN QUANG VƯỢNG</w:t>
      </w:r>
      <w:r>
        <w:rPr>
          <w:i/>
          <w:sz w:val="24"/>
          <w:szCs w:val="24"/>
        </w:rPr>
        <w:tab/>
      </w:r>
      <w:proofErr w:type="gramStart"/>
      <w:r>
        <w:rPr>
          <w:i/>
          <w:sz w:val="24"/>
          <w:szCs w:val="24"/>
        </w:rPr>
        <w:t>2</w:t>
      </w:r>
      <w:proofErr w:type="gramEnd"/>
      <w:r>
        <w:rPr>
          <w:i/>
          <w:sz w:val="24"/>
          <w:szCs w:val="24"/>
        </w:rPr>
        <w:t>. Mã Sinh viên</w:t>
      </w:r>
      <w:r w:rsidR="00462FE0">
        <w:rPr>
          <w:i/>
          <w:sz w:val="24"/>
          <w:szCs w:val="24"/>
        </w:rPr>
        <w:t>:</w:t>
      </w:r>
      <w:r w:rsidRPr="00CE64BE">
        <w:rPr>
          <w:i/>
          <w:sz w:val="24"/>
          <w:szCs w:val="24"/>
        </w:rPr>
        <w:t xml:space="preserve"> </w:t>
      </w:r>
      <w:r w:rsidR="00462FE0" w:rsidRPr="00BC21DE">
        <w:rPr>
          <w:b/>
          <w:sz w:val="24"/>
          <w:szCs w:val="24"/>
        </w:rPr>
        <w:t>1021</w:t>
      </w:r>
      <w:r w:rsidR="009970D6">
        <w:rPr>
          <w:b/>
          <w:sz w:val="24"/>
          <w:szCs w:val="24"/>
        </w:rPr>
        <w:t>40054</w:t>
      </w:r>
      <w:r>
        <w:rPr>
          <w:i/>
          <w:sz w:val="24"/>
          <w:szCs w:val="24"/>
        </w:rPr>
        <w:tab/>
      </w:r>
      <w:r w:rsidR="00462FE0">
        <w:rPr>
          <w:i/>
          <w:sz w:val="24"/>
          <w:szCs w:val="24"/>
        </w:rPr>
        <w:tab/>
      </w:r>
    </w:p>
    <w:p w:rsidR="00532F70" w:rsidRDefault="00532F70" w:rsidP="00CD1EC3">
      <w:pPr>
        <w:spacing w:before="120" w:after="120"/>
        <w:rPr>
          <w:i/>
          <w:sz w:val="24"/>
          <w:szCs w:val="24"/>
        </w:rPr>
      </w:pPr>
      <w:r>
        <w:rPr>
          <w:i/>
          <w:sz w:val="24"/>
          <w:szCs w:val="24"/>
        </w:rPr>
        <w:t xml:space="preserve">3. </w:t>
      </w:r>
      <w:r w:rsidRPr="00CE64BE">
        <w:rPr>
          <w:i/>
          <w:sz w:val="24"/>
          <w:szCs w:val="24"/>
        </w:rPr>
        <w:t>Lớp:</w:t>
      </w:r>
      <w:r w:rsidR="00EE1B24">
        <w:rPr>
          <w:i/>
          <w:sz w:val="24"/>
          <w:szCs w:val="24"/>
        </w:rPr>
        <w:t xml:space="preserve"> </w:t>
      </w:r>
      <w:r w:rsidR="009970D6">
        <w:rPr>
          <w:b/>
          <w:sz w:val="24"/>
          <w:szCs w:val="24"/>
        </w:rPr>
        <w:t>14T1</w:t>
      </w:r>
    </w:p>
    <w:p w:rsidR="009970D6" w:rsidRDefault="00532F70" w:rsidP="00CD1EC3">
      <w:pPr>
        <w:spacing w:before="120" w:after="120"/>
        <w:rPr>
          <w:b/>
        </w:rPr>
      </w:pPr>
      <w:r>
        <w:rPr>
          <w:i/>
          <w:sz w:val="24"/>
          <w:szCs w:val="24"/>
        </w:rPr>
        <w:t xml:space="preserve">4. </w:t>
      </w:r>
      <w:r w:rsidRPr="00CE64BE">
        <w:rPr>
          <w:i/>
          <w:sz w:val="24"/>
          <w:szCs w:val="24"/>
        </w:rPr>
        <w:t>Tên đề tài:</w:t>
      </w:r>
      <w:r w:rsidR="00EE1B24">
        <w:rPr>
          <w:i/>
          <w:sz w:val="24"/>
          <w:szCs w:val="24"/>
        </w:rPr>
        <w:t xml:space="preserve"> </w:t>
      </w:r>
      <w:r w:rsidR="009970D6">
        <w:rPr>
          <w:b/>
        </w:rPr>
        <w:t>Xây dựng website quản lí cây phả hệ các dòng họ</w:t>
      </w:r>
    </w:p>
    <w:p w:rsidR="00CD1EC3" w:rsidRDefault="009970D6" w:rsidP="00CD1EC3">
      <w:pPr>
        <w:spacing w:before="120" w:after="120"/>
        <w:rPr>
          <w:b/>
          <w:sz w:val="24"/>
          <w:szCs w:val="24"/>
        </w:rPr>
      </w:pPr>
      <w:r>
        <w:rPr>
          <w:i/>
          <w:sz w:val="24"/>
          <w:szCs w:val="24"/>
        </w:rPr>
        <w:t xml:space="preserve"> </w:t>
      </w:r>
      <w:r w:rsidR="00532F70">
        <w:rPr>
          <w:i/>
          <w:sz w:val="24"/>
          <w:szCs w:val="24"/>
        </w:rPr>
        <w:t>5. Họ và tên GVHD</w:t>
      </w:r>
      <w:proofErr w:type="gramStart"/>
      <w:r w:rsidR="00CE4A53">
        <w:rPr>
          <w:i/>
          <w:sz w:val="24"/>
          <w:szCs w:val="24"/>
        </w:rPr>
        <w:t>:</w:t>
      </w:r>
      <w:r w:rsidR="00945FDC">
        <w:rPr>
          <w:b/>
          <w:sz w:val="24"/>
          <w:szCs w:val="24"/>
        </w:rPr>
        <w:t>T</w:t>
      </w:r>
      <w:r>
        <w:rPr>
          <w:b/>
          <w:sz w:val="24"/>
          <w:szCs w:val="24"/>
        </w:rPr>
        <w:t>S</w:t>
      </w:r>
      <w:proofErr w:type="gramEnd"/>
      <w:r>
        <w:rPr>
          <w:b/>
          <w:sz w:val="24"/>
          <w:szCs w:val="24"/>
        </w:rPr>
        <w:t>. ĐẶNG HOÀI PHƯƠNG</w:t>
      </w:r>
    </w:p>
    <w:p w:rsidR="009970D6" w:rsidRDefault="00532F70" w:rsidP="00CD1EC3">
      <w:pPr>
        <w:spacing w:before="120" w:after="120"/>
        <w:rPr>
          <w:b/>
          <w:i/>
          <w:sz w:val="24"/>
          <w:szCs w:val="24"/>
        </w:rPr>
      </w:pPr>
      <w:r>
        <w:rPr>
          <w:i/>
          <w:sz w:val="24"/>
          <w:szCs w:val="24"/>
        </w:rPr>
        <w:t>6. Điện thoại</w:t>
      </w:r>
      <w:r w:rsidR="00CD1EC3">
        <w:rPr>
          <w:i/>
          <w:sz w:val="24"/>
          <w:szCs w:val="24"/>
        </w:rPr>
        <w:t>:</w:t>
      </w:r>
      <w:r>
        <w:rPr>
          <w:i/>
          <w:sz w:val="24"/>
          <w:szCs w:val="24"/>
        </w:rPr>
        <w:tab/>
      </w:r>
      <w:r w:rsidR="00D92D5F">
        <w:rPr>
          <w:i/>
          <w:sz w:val="24"/>
          <w:szCs w:val="24"/>
        </w:rPr>
        <w:t>0766530853</w:t>
      </w:r>
      <w:r>
        <w:rPr>
          <w:i/>
          <w:sz w:val="24"/>
          <w:szCs w:val="24"/>
        </w:rPr>
        <w:tab/>
      </w:r>
      <w:r w:rsidR="00CE4A53">
        <w:rPr>
          <w:i/>
          <w:sz w:val="24"/>
          <w:szCs w:val="24"/>
        </w:rPr>
        <w:t xml:space="preserve">                                      </w:t>
      </w:r>
      <w:proofErr w:type="gramStart"/>
      <w:r>
        <w:rPr>
          <w:i/>
          <w:sz w:val="24"/>
          <w:szCs w:val="24"/>
        </w:rPr>
        <w:t>7</w:t>
      </w:r>
      <w:proofErr w:type="gramEnd"/>
      <w:r>
        <w:rPr>
          <w:i/>
          <w:sz w:val="24"/>
          <w:szCs w:val="24"/>
        </w:rPr>
        <w:t>. E-mail</w:t>
      </w:r>
      <w:r w:rsidR="00CD1EC3">
        <w:rPr>
          <w:i/>
          <w:sz w:val="24"/>
          <w:szCs w:val="24"/>
        </w:rPr>
        <w:t xml:space="preserve">: </w:t>
      </w:r>
      <w:r w:rsidR="00D92D5F">
        <w:rPr>
          <w:i/>
          <w:sz w:val="24"/>
          <w:szCs w:val="24"/>
        </w:rPr>
        <w:t>vuong14t1@gmail.com</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1" w:name="_Toc10492474"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1"/>
        </w:p>
        <w:p w:rsidR="009454EA" w:rsidRDefault="009454EA" w:rsidP="004501A8">
          <w:pPr>
            <w:pStyle w:val="Paragraph"/>
            <w:ind w:firstLine="0"/>
          </w:pPr>
        </w:p>
        <w:p w:rsidR="005B0CCD" w:rsidRPr="009454EA" w:rsidRDefault="005B0CCD" w:rsidP="004501A8">
          <w:pPr>
            <w:pStyle w:val="Paragraph"/>
            <w:ind w:firstLine="0"/>
          </w:pPr>
        </w:p>
        <w:p w:rsidR="009A49F8"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10492469" w:history="1">
            <w:r w:rsidR="009A49F8" w:rsidRPr="0031118F">
              <w:rPr>
                <w:rStyle w:val="Hyperlink"/>
              </w:rPr>
              <w:t>TÓM TẮT</w:t>
            </w:r>
            <w:r w:rsidR="009A49F8">
              <w:rPr>
                <w:webHidden/>
              </w:rPr>
              <w:tab/>
            </w:r>
            <w:r w:rsidR="009A49F8">
              <w:rPr>
                <w:webHidden/>
              </w:rPr>
              <w:fldChar w:fldCharType="begin"/>
            </w:r>
            <w:r w:rsidR="009A49F8">
              <w:rPr>
                <w:webHidden/>
              </w:rPr>
              <w:instrText xml:space="preserve"> PAGEREF _Toc10492469 \h </w:instrText>
            </w:r>
            <w:r w:rsidR="009A49F8">
              <w:rPr>
                <w:webHidden/>
              </w:rPr>
            </w:r>
            <w:r w:rsidR="009A49F8">
              <w:rPr>
                <w:webHidden/>
              </w:rPr>
              <w:fldChar w:fldCharType="separate"/>
            </w:r>
            <w:r w:rsidR="004A0447">
              <w:rPr>
                <w:webHidden/>
              </w:rPr>
              <w:t>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0" w:history="1">
            <w:r w:rsidR="009A49F8" w:rsidRPr="0031118F">
              <w:rPr>
                <w:rStyle w:val="Hyperlink"/>
              </w:rPr>
              <w:t>NHIỆM VỤ ĐỒ ÁN TỐT NGHIỆP</w:t>
            </w:r>
            <w:r w:rsidR="009A49F8">
              <w:rPr>
                <w:webHidden/>
              </w:rPr>
              <w:tab/>
            </w:r>
            <w:r w:rsidR="009A49F8">
              <w:rPr>
                <w:webHidden/>
              </w:rPr>
              <w:fldChar w:fldCharType="begin"/>
            </w:r>
            <w:r w:rsidR="009A49F8">
              <w:rPr>
                <w:webHidden/>
              </w:rPr>
              <w:instrText xml:space="preserve"> PAGEREF _Toc10492470 \h </w:instrText>
            </w:r>
            <w:r w:rsidR="009A49F8">
              <w:rPr>
                <w:webHidden/>
              </w:rPr>
            </w:r>
            <w:r w:rsidR="009A49F8">
              <w:rPr>
                <w:webHidden/>
              </w:rPr>
              <w:fldChar w:fldCharType="separate"/>
            </w:r>
            <w:r w:rsidR="004A0447">
              <w:rPr>
                <w:webHidden/>
              </w:rPr>
              <w:t>ii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1" w:history="1">
            <w:r w:rsidR="009A49F8" w:rsidRPr="0031118F">
              <w:rPr>
                <w:rStyle w:val="Hyperlink"/>
              </w:rPr>
              <w:t>LỜI NÓI ĐẦU</w:t>
            </w:r>
            <w:r w:rsidR="009A49F8">
              <w:rPr>
                <w:webHidden/>
              </w:rPr>
              <w:tab/>
            </w:r>
            <w:r w:rsidR="009A49F8">
              <w:rPr>
                <w:webHidden/>
              </w:rPr>
              <w:fldChar w:fldCharType="begin"/>
            </w:r>
            <w:r w:rsidR="009A49F8">
              <w:rPr>
                <w:webHidden/>
              </w:rPr>
              <w:instrText xml:space="preserve"> PAGEREF _Toc10492471 \h </w:instrText>
            </w:r>
            <w:r w:rsidR="009A49F8">
              <w:rPr>
                <w:webHidden/>
              </w:rPr>
            </w:r>
            <w:r w:rsidR="009A49F8">
              <w:rPr>
                <w:webHidden/>
              </w:rPr>
              <w:fldChar w:fldCharType="separate"/>
            </w:r>
            <w:r w:rsidR="004A0447">
              <w:rPr>
                <w:webHidden/>
              </w:rPr>
              <w:t>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2" w:history="1">
            <w:r w:rsidR="009A49F8" w:rsidRPr="0031118F">
              <w:rPr>
                <w:rStyle w:val="Hyperlink"/>
              </w:rPr>
              <w:t>LỜI CAM ĐOAN</w:t>
            </w:r>
            <w:r w:rsidR="009A49F8">
              <w:rPr>
                <w:webHidden/>
              </w:rPr>
              <w:tab/>
            </w:r>
            <w:r w:rsidR="009A49F8">
              <w:rPr>
                <w:webHidden/>
              </w:rPr>
              <w:fldChar w:fldCharType="begin"/>
            </w:r>
            <w:r w:rsidR="009A49F8">
              <w:rPr>
                <w:webHidden/>
              </w:rPr>
              <w:instrText xml:space="preserve"> PAGEREF _Toc10492472 \h </w:instrText>
            </w:r>
            <w:r w:rsidR="009A49F8">
              <w:rPr>
                <w:webHidden/>
              </w:rPr>
            </w:r>
            <w:r w:rsidR="009A49F8">
              <w:rPr>
                <w:webHidden/>
              </w:rPr>
              <w:fldChar w:fldCharType="separate"/>
            </w:r>
            <w:r w:rsidR="004A0447">
              <w:rPr>
                <w:webHidden/>
              </w:rPr>
              <w:t>ii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3" w:history="1">
            <w:r w:rsidR="009A49F8" w:rsidRPr="0031118F">
              <w:rPr>
                <w:rStyle w:val="Hyperlink"/>
              </w:rPr>
              <w:t>PHIẾU DUYỆT ĐỒ ÁN TỐT NGHIỆP</w:t>
            </w:r>
            <w:r w:rsidR="009A49F8">
              <w:rPr>
                <w:webHidden/>
              </w:rPr>
              <w:tab/>
            </w:r>
            <w:r w:rsidR="009A49F8">
              <w:rPr>
                <w:webHidden/>
              </w:rPr>
              <w:fldChar w:fldCharType="begin"/>
            </w:r>
            <w:r w:rsidR="009A49F8">
              <w:rPr>
                <w:webHidden/>
              </w:rPr>
              <w:instrText xml:space="preserve"> PAGEREF _Toc10492473 \h </w:instrText>
            </w:r>
            <w:r w:rsidR="009A49F8">
              <w:rPr>
                <w:webHidden/>
              </w:rPr>
            </w:r>
            <w:r w:rsidR="009A49F8">
              <w:rPr>
                <w:webHidden/>
              </w:rPr>
              <w:fldChar w:fldCharType="separate"/>
            </w:r>
            <w:r w:rsidR="004A0447">
              <w:rPr>
                <w:webHidden/>
              </w:rPr>
              <w:t>iii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4" w:history="1">
            <w:r w:rsidR="009A49F8" w:rsidRPr="0031118F">
              <w:rPr>
                <w:rStyle w:val="Hyperlink"/>
              </w:rPr>
              <w:t>MỤC LỤC</w:t>
            </w:r>
            <w:r w:rsidR="009A49F8">
              <w:rPr>
                <w:webHidden/>
              </w:rPr>
              <w:tab/>
            </w:r>
            <w:r w:rsidR="009A49F8">
              <w:rPr>
                <w:webHidden/>
              </w:rPr>
              <w:fldChar w:fldCharType="begin"/>
            </w:r>
            <w:r w:rsidR="009A49F8">
              <w:rPr>
                <w:webHidden/>
              </w:rPr>
              <w:instrText xml:space="preserve"> PAGEREF _Toc10492474 \h </w:instrText>
            </w:r>
            <w:r w:rsidR="009A49F8">
              <w:rPr>
                <w:webHidden/>
              </w:rPr>
            </w:r>
            <w:r w:rsidR="009A49F8">
              <w:rPr>
                <w:webHidden/>
              </w:rPr>
              <w:fldChar w:fldCharType="separate"/>
            </w:r>
            <w:r w:rsidR="004A0447">
              <w:rPr>
                <w:webHidden/>
              </w:rPr>
              <w:t>iv</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5" w:history="1">
            <w:r w:rsidR="009A49F8" w:rsidRPr="0031118F">
              <w:rPr>
                <w:rStyle w:val="Hyperlink"/>
              </w:rPr>
              <w:t>DANH SÁCH CÁC HÌNH VẼ</w:t>
            </w:r>
            <w:r w:rsidR="009A49F8">
              <w:rPr>
                <w:webHidden/>
              </w:rPr>
              <w:tab/>
            </w:r>
            <w:r w:rsidR="009A49F8">
              <w:rPr>
                <w:webHidden/>
              </w:rPr>
              <w:fldChar w:fldCharType="begin"/>
            </w:r>
            <w:r w:rsidR="009A49F8">
              <w:rPr>
                <w:webHidden/>
              </w:rPr>
              <w:instrText xml:space="preserve"> PAGEREF _Toc10492475 \h </w:instrText>
            </w:r>
            <w:r w:rsidR="009A49F8">
              <w:rPr>
                <w:webHidden/>
              </w:rPr>
            </w:r>
            <w:r w:rsidR="009A49F8">
              <w:rPr>
                <w:webHidden/>
              </w:rPr>
              <w:fldChar w:fldCharType="separate"/>
            </w:r>
            <w:r w:rsidR="004A0447">
              <w:rPr>
                <w:webHidden/>
              </w:rPr>
              <w:t>vi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6" w:history="1">
            <w:r w:rsidR="009A49F8" w:rsidRPr="0031118F">
              <w:rPr>
                <w:rStyle w:val="Hyperlink"/>
              </w:rPr>
              <w:t>DANH SÁCH CÁC BẢNG</w:t>
            </w:r>
            <w:r w:rsidR="009A49F8">
              <w:rPr>
                <w:webHidden/>
              </w:rPr>
              <w:tab/>
            </w:r>
            <w:r w:rsidR="009A49F8">
              <w:rPr>
                <w:webHidden/>
              </w:rPr>
              <w:fldChar w:fldCharType="begin"/>
            </w:r>
            <w:r w:rsidR="009A49F8">
              <w:rPr>
                <w:webHidden/>
              </w:rPr>
              <w:instrText xml:space="preserve"> PAGEREF _Toc10492476 \h </w:instrText>
            </w:r>
            <w:r w:rsidR="009A49F8">
              <w:rPr>
                <w:webHidden/>
              </w:rPr>
            </w:r>
            <w:r w:rsidR="009A49F8">
              <w:rPr>
                <w:webHidden/>
              </w:rPr>
              <w:fldChar w:fldCharType="separate"/>
            </w:r>
            <w:r w:rsidR="004A0447">
              <w:rPr>
                <w:webHidden/>
              </w:rPr>
              <w:t>vii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7" w:history="1">
            <w:r w:rsidR="009A49F8" w:rsidRPr="0031118F">
              <w:rPr>
                <w:rStyle w:val="Hyperlink"/>
              </w:rPr>
              <w:t>DANH SÁCH CÁC KÝ HIỆU, CHỮ VIẾT TẮT</w:t>
            </w:r>
            <w:r w:rsidR="009A49F8">
              <w:rPr>
                <w:webHidden/>
              </w:rPr>
              <w:tab/>
            </w:r>
            <w:r w:rsidR="009A49F8">
              <w:rPr>
                <w:webHidden/>
              </w:rPr>
              <w:fldChar w:fldCharType="begin"/>
            </w:r>
            <w:r w:rsidR="009A49F8">
              <w:rPr>
                <w:webHidden/>
              </w:rPr>
              <w:instrText xml:space="preserve"> PAGEREF _Toc10492477 \h </w:instrText>
            </w:r>
            <w:r w:rsidR="009A49F8">
              <w:rPr>
                <w:webHidden/>
              </w:rPr>
            </w:r>
            <w:r w:rsidR="009A49F8">
              <w:rPr>
                <w:webHidden/>
              </w:rPr>
              <w:fldChar w:fldCharType="separate"/>
            </w:r>
            <w:r w:rsidR="004A0447">
              <w:rPr>
                <w:webHidden/>
              </w:rPr>
              <w:t>viii</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78" w:history="1">
            <w:r w:rsidR="009A49F8" w:rsidRPr="0031118F">
              <w:rPr>
                <w:rStyle w:val="Hyperlink"/>
              </w:rPr>
              <w:t>MỞ ĐẦU</w:t>
            </w:r>
            <w:r w:rsidR="009A49F8">
              <w:rPr>
                <w:webHidden/>
              </w:rPr>
              <w:tab/>
            </w:r>
            <w:r w:rsidR="009A49F8">
              <w:rPr>
                <w:webHidden/>
              </w:rPr>
              <w:fldChar w:fldCharType="begin"/>
            </w:r>
            <w:r w:rsidR="009A49F8">
              <w:rPr>
                <w:webHidden/>
              </w:rPr>
              <w:instrText xml:space="preserve"> PAGEREF _Toc10492478 \h </w:instrText>
            </w:r>
            <w:r w:rsidR="009A49F8">
              <w:rPr>
                <w:webHidden/>
              </w:rPr>
            </w:r>
            <w:r w:rsidR="009A49F8">
              <w:rPr>
                <w:webHidden/>
              </w:rPr>
              <w:fldChar w:fldCharType="separate"/>
            </w:r>
            <w:r w:rsidR="004A0447">
              <w:rPr>
                <w:webHidden/>
              </w:rPr>
              <w:t>1</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79" w:history="1">
            <w:r w:rsidR="009A49F8" w:rsidRPr="0031118F">
              <w:rPr>
                <w:rStyle w:val="Hyperlink"/>
              </w:rPr>
              <w:t>GIỚI THIỆU ĐỀ TÀI</w:t>
            </w:r>
            <w:r w:rsidR="009A49F8">
              <w:rPr>
                <w:webHidden/>
              </w:rPr>
              <w:tab/>
            </w:r>
            <w:r w:rsidR="009A49F8">
              <w:rPr>
                <w:webHidden/>
              </w:rPr>
              <w:fldChar w:fldCharType="begin"/>
            </w:r>
            <w:r w:rsidR="009A49F8">
              <w:rPr>
                <w:webHidden/>
              </w:rPr>
              <w:instrText xml:space="preserve"> PAGEREF _Toc10492479 \h </w:instrText>
            </w:r>
            <w:r w:rsidR="009A49F8">
              <w:rPr>
                <w:webHidden/>
              </w:rPr>
            </w:r>
            <w:r w:rsidR="009A49F8">
              <w:rPr>
                <w:webHidden/>
              </w:rPr>
              <w:fldChar w:fldCharType="separate"/>
            </w:r>
            <w:r w:rsidR="004A0447">
              <w:rPr>
                <w:webHidden/>
              </w:rPr>
              <w:t>1</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0" w:history="1">
            <w:r w:rsidR="009A49F8" w:rsidRPr="0031118F">
              <w:rPr>
                <w:rStyle w:val="Hyperlink"/>
              </w:rPr>
              <w:t>PHẠM VI ĐỀ TÀI</w:t>
            </w:r>
            <w:r w:rsidR="009A49F8">
              <w:rPr>
                <w:webHidden/>
              </w:rPr>
              <w:tab/>
            </w:r>
            <w:r w:rsidR="009A49F8">
              <w:rPr>
                <w:webHidden/>
              </w:rPr>
              <w:fldChar w:fldCharType="begin"/>
            </w:r>
            <w:r w:rsidR="009A49F8">
              <w:rPr>
                <w:webHidden/>
              </w:rPr>
              <w:instrText xml:space="preserve"> PAGEREF _Toc10492480 \h </w:instrText>
            </w:r>
            <w:r w:rsidR="009A49F8">
              <w:rPr>
                <w:webHidden/>
              </w:rPr>
            </w:r>
            <w:r w:rsidR="009A49F8">
              <w:rPr>
                <w:webHidden/>
              </w:rPr>
              <w:fldChar w:fldCharType="separate"/>
            </w:r>
            <w:r w:rsidR="004A0447">
              <w:rPr>
                <w:webHidden/>
              </w:rPr>
              <w:t>1</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1" w:history="1">
            <w:r w:rsidR="009A49F8" w:rsidRPr="0031118F">
              <w:rPr>
                <w:rStyle w:val="Hyperlink"/>
              </w:rPr>
              <w:t>TRIỂN KHAI ĐỀ TÀI</w:t>
            </w:r>
            <w:r w:rsidR="009A49F8">
              <w:rPr>
                <w:webHidden/>
              </w:rPr>
              <w:tab/>
            </w:r>
            <w:r w:rsidR="009A49F8">
              <w:rPr>
                <w:webHidden/>
              </w:rPr>
              <w:fldChar w:fldCharType="begin"/>
            </w:r>
            <w:r w:rsidR="009A49F8">
              <w:rPr>
                <w:webHidden/>
              </w:rPr>
              <w:instrText xml:space="preserve"> PAGEREF _Toc10492481 \h </w:instrText>
            </w:r>
            <w:r w:rsidR="009A49F8">
              <w:rPr>
                <w:webHidden/>
              </w:rPr>
            </w:r>
            <w:r w:rsidR="009A49F8">
              <w:rPr>
                <w:webHidden/>
              </w:rPr>
              <w:fldChar w:fldCharType="separate"/>
            </w:r>
            <w:r w:rsidR="004A0447">
              <w:rPr>
                <w:webHidden/>
              </w:rPr>
              <w:t>1</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2" w:history="1">
            <w:r w:rsidR="009A49F8" w:rsidRPr="0031118F">
              <w:rPr>
                <w:rStyle w:val="Hyperlink"/>
              </w:rPr>
              <w:t>MỤC TIÊU</w:t>
            </w:r>
            <w:r w:rsidR="009A49F8">
              <w:rPr>
                <w:webHidden/>
              </w:rPr>
              <w:tab/>
            </w:r>
            <w:r w:rsidR="009A49F8">
              <w:rPr>
                <w:webHidden/>
              </w:rPr>
              <w:fldChar w:fldCharType="begin"/>
            </w:r>
            <w:r w:rsidR="009A49F8">
              <w:rPr>
                <w:webHidden/>
              </w:rPr>
              <w:instrText xml:space="preserve"> PAGEREF _Toc10492482 \h </w:instrText>
            </w:r>
            <w:r w:rsidR="009A49F8">
              <w:rPr>
                <w:webHidden/>
              </w:rPr>
            </w:r>
            <w:r w:rsidR="009A49F8">
              <w:rPr>
                <w:webHidden/>
              </w:rPr>
              <w:fldChar w:fldCharType="separate"/>
            </w:r>
            <w:r w:rsidR="004A0447">
              <w:rPr>
                <w:webHidden/>
              </w:rPr>
              <w:t>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3" w:history="1">
            <w:r w:rsidR="009A49F8" w:rsidRPr="0031118F">
              <w:rPr>
                <w:rStyle w:val="Hyperlink"/>
              </w:rPr>
              <w:t>MỤC ĐÍCH</w:t>
            </w:r>
            <w:r w:rsidR="009A49F8">
              <w:rPr>
                <w:webHidden/>
              </w:rPr>
              <w:tab/>
            </w:r>
            <w:r w:rsidR="009A49F8">
              <w:rPr>
                <w:webHidden/>
              </w:rPr>
              <w:fldChar w:fldCharType="begin"/>
            </w:r>
            <w:r w:rsidR="009A49F8">
              <w:rPr>
                <w:webHidden/>
              </w:rPr>
              <w:instrText xml:space="preserve"> PAGEREF _Toc10492483 \h </w:instrText>
            </w:r>
            <w:r w:rsidR="009A49F8">
              <w:rPr>
                <w:webHidden/>
              </w:rPr>
            </w:r>
            <w:r w:rsidR="009A49F8">
              <w:rPr>
                <w:webHidden/>
              </w:rPr>
              <w:fldChar w:fldCharType="separate"/>
            </w:r>
            <w:r w:rsidR="004A0447">
              <w:rPr>
                <w:webHidden/>
              </w:rPr>
              <w:t>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4" w:history="1">
            <w:r w:rsidR="009A49F8" w:rsidRPr="0031118F">
              <w:rPr>
                <w:rStyle w:val="Hyperlink"/>
              </w:rPr>
              <w:t>KẾT QUẢ DỰ KIẾN</w:t>
            </w:r>
            <w:r w:rsidR="009A49F8">
              <w:rPr>
                <w:webHidden/>
              </w:rPr>
              <w:tab/>
            </w:r>
            <w:r w:rsidR="009A49F8">
              <w:rPr>
                <w:webHidden/>
              </w:rPr>
              <w:fldChar w:fldCharType="begin"/>
            </w:r>
            <w:r w:rsidR="009A49F8">
              <w:rPr>
                <w:webHidden/>
              </w:rPr>
              <w:instrText xml:space="preserve"> PAGEREF _Toc10492484 \h </w:instrText>
            </w:r>
            <w:r w:rsidR="009A49F8">
              <w:rPr>
                <w:webHidden/>
              </w:rPr>
            </w:r>
            <w:r w:rsidR="009A49F8">
              <w:rPr>
                <w:webHidden/>
              </w:rPr>
              <w:fldChar w:fldCharType="separate"/>
            </w:r>
            <w:r w:rsidR="004A0447">
              <w:rPr>
                <w:webHidden/>
              </w:rPr>
              <w:t>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485" w:history="1">
            <w:r w:rsidR="009A49F8" w:rsidRPr="0031118F">
              <w:rPr>
                <w:rStyle w:val="Hyperlink"/>
              </w:rPr>
              <w:t>Ý NGHĨA</w:t>
            </w:r>
            <w:r w:rsidR="009A49F8">
              <w:rPr>
                <w:webHidden/>
              </w:rPr>
              <w:tab/>
            </w:r>
            <w:r w:rsidR="009A49F8">
              <w:rPr>
                <w:webHidden/>
              </w:rPr>
              <w:fldChar w:fldCharType="begin"/>
            </w:r>
            <w:r w:rsidR="009A49F8">
              <w:rPr>
                <w:webHidden/>
              </w:rPr>
              <w:instrText xml:space="preserve"> PAGEREF _Toc10492485 \h </w:instrText>
            </w:r>
            <w:r w:rsidR="009A49F8">
              <w:rPr>
                <w:webHidden/>
              </w:rPr>
            </w:r>
            <w:r w:rsidR="009A49F8">
              <w:rPr>
                <w:webHidden/>
              </w:rPr>
              <w:fldChar w:fldCharType="separate"/>
            </w:r>
            <w:r w:rsidR="004A0447">
              <w:rPr>
                <w:webHidden/>
              </w:rPr>
              <w:t>2</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486" w:history="1">
            <w:r w:rsidR="009A49F8" w:rsidRPr="0031118F">
              <w:rPr>
                <w:rStyle w:val="Hyperlink"/>
                <w14:scene3d>
                  <w14:camera w14:prst="orthographicFront"/>
                  <w14:lightRig w14:rig="threePt" w14:dir="t">
                    <w14:rot w14:lat="0" w14:lon="0" w14:rev="0"/>
                  </w14:lightRig>
                </w14:scene3d>
              </w:rPr>
              <w:t>CHƯƠNG 1.</w:t>
            </w:r>
            <w:r w:rsidR="009A49F8" w:rsidRPr="0031118F">
              <w:rPr>
                <w:rStyle w:val="Hyperlink"/>
              </w:rPr>
              <w:t xml:space="preserve"> CƠ SỞ LÝ THUYẾT</w:t>
            </w:r>
            <w:r w:rsidR="009A49F8">
              <w:rPr>
                <w:webHidden/>
              </w:rPr>
              <w:tab/>
            </w:r>
            <w:r w:rsidR="009A49F8">
              <w:rPr>
                <w:webHidden/>
              </w:rPr>
              <w:fldChar w:fldCharType="begin"/>
            </w:r>
            <w:r w:rsidR="009A49F8">
              <w:rPr>
                <w:webHidden/>
              </w:rPr>
              <w:instrText xml:space="preserve"> PAGEREF _Toc10492486 \h </w:instrText>
            </w:r>
            <w:r w:rsidR="009A49F8">
              <w:rPr>
                <w:webHidden/>
              </w:rPr>
            </w:r>
            <w:r w:rsidR="009A49F8">
              <w:rPr>
                <w:webHidden/>
              </w:rPr>
              <w:fldChar w:fldCharType="separate"/>
            </w:r>
            <w:r w:rsidR="004A0447">
              <w:rPr>
                <w:webHidden/>
              </w:rPr>
              <w:t>3</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487" w:history="1">
            <w:r w:rsidR="009A49F8" w:rsidRPr="0031118F">
              <w:rPr>
                <w:rStyle w:val="Hyperlink"/>
              </w:rPr>
              <w:t>1.1.</w:t>
            </w:r>
            <w:r w:rsidR="009A49F8">
              <w:rPr>
                <w:rFonts w:asciiTheme="minorHAnsi" w:eastAsiaTheme="minorEastAsia" w:hAnsiTheme="minorHAnsi" w:cstheme="minorBidi"/>
                <w:sz w:val="22"/>
                <w:szCs w:val="22"/>
              </w:rPr>
              <w:tab/>
            </w:r>
            <w:r w:rsidR="009A49F8" w:rsidRPr="0031118F">
              <w:rPr>
                <w:rStyle w:val="Hyperlink"/>
              </w:rPr>
              <w:t>NGÔN NGỮ JAVA</w:t>
            </w:r>
            <w:r w:rsidR="009A49F8">
              <w:rPr>
                <w:webHidden/>
              </w:rPr>
              <w:tab/>
            </w:r>
            <w:r w:rsidR="009A49F8">
              <w:rPr>
                <w:webHidden/>
              </w:rPr>
              <w:fldChar w:fldCharType="begin"/>
            </w:r>
            <w:r w:rsidR="009A49F8">
              <w:rPr>
                <w:webHidden/>
              </w:rPr>
              <w:instrText xml:space="preserve"> PAGEREF _Toc10492487 \h </w:instrText>
            </w:r>
            <w:r w:rsidR="009A49F8">
              <w:rPr>
                <w:webHidden/>
              </w:rPr>
            </w:r>
            <w:r w:rsidR="009A49F8">
              <w:rPr>
                <w:webHidden/>
              </w:rPr>
              <w:fldChar w:fldCharType="separate"/>
            </w:r>
            <w:r w:rsidR="004A0447">
              <w:rPr>
                <w:webHidden/>
              </w:rPr>
              <w:t>3</w:t>
            </w:r>
            <w:r w:rsidR="009A49F8">
              <w:rPr>
                <w:webHidden/>
              </w:rPr>
              <w:fldChar w:fldCharType="end"/>
            </w:r>
          </w:hyperlink>
        </w:p>
        <w:p w:rsidR="009A49F8" w:rsidRDefault="00DA735E">
          <w:pPr>
            <w:pStyle w:val="TOC3"/>
            <w:rPr>
              <w:rFonts w:asciiTheme="minorHAnsi" w:eastAsiaTheme="minorEastAsia" w:hAnsiTheme="minorHAnsi" w:cstheme="minorBidi"/>
              <w:sz w:val="22"/>
              <w:szCs w:val="22"/>
            </w:rPr>
          </w:pPr>
          <w:hyperlink w:anchor="_Toc10492488"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_Toc10492488 \h </w:instrText>
            </w:r>
            <w:r w:rsidR="009A49F8">
              <w:rPr>
                <w:webHidden/>
              </w:rPr>
            </w:r>
            <w:r w:rsidR="009A49F8">
              <w:rPr>
                <w:webHidden/>
              </w:rPr>
              <w:fldChar w:fldCharType="separate"/>
            </w:r>
            <w:r w:rsidR="004A0447">
              <w:rPr>
                <w:webHidden/>
              </w:rPr>
              <w:t>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89" w:history="1">
            <w:r w:rsidR="009A49F8" w:rsidRPr="0031118F">
              <w:rPr>
                <w:rStyle w:val="Hyperlink"/>
              </w:rPr>
              <w:t>1.1.1.</w:t>
            </w:r>
            <w:r w:rsidR="009A49F8">
              <w:rPr>
                <w:rFonts w:asciiTheme="minorHAnsi" w:eastAsiaTheme="minorEastAsia" w:hAnsiTheme="minorHAnsi" w:cstheme="minorBidi"/>
                <w:sz w:val="22"/>
                <w:szCs w:val="22"/>
              </w:rPr>
              <w:tab/>
            </w:r>
            <w:r w:rsidR="009A49F8" w:rsidRPr="0031118F">
              <w:rPr>
                <w:rStyle w:val="Hyperlink"/>
              </w:rPr>
              <w:t>Các đặc điểm hướng đối tượng của Java</w:t>
            </w:r>
            <w:r w:rsidR="009A49F8">
              <w:rPr>
                <w:webHidden/>
              </w:rPr>
              <w:tab/>
            </w:r>
            <w:r w:rsidR="009A49F8">
              <w:rPr>
                <w:webHidden/>
              </w:rPr>
              <w:fldChar w:fldCharType="begin"/>
            </w:r>
            <w:r w:rsidR="009A49F8">
              <w:rPr>
                <w:webHidden/>
              </w:rPr>
              <w:instrText xml:space="preserve"> PAGEREF _Toc10492489 \h </w:instrText>
            </w:r>
            <w:r w:rsidR="009A49F8">
              <w:rPr>
                <w:webHidden/>
              </w:rPr>
            </w:r>
            <w:r w:rsidR="009A49F8">
              <w:rPr>
                <w:webHidden/>
              </w:rPr>
              <w:fldChar w:fldCharType="separate"/>
            </w:r>
            <w:r w:rsidR="004A0447">
              <w:rPr>
                <w:webHidden/>
              </w:rPr>
              <w:t>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0" w:history="1">
            <w:r w:rsidR="009A49F8" w:rsidRPr="0031118F">
              <w:rPr>
                <w:rStyle w:val="Hyperlink"/>
              </w:rPr>
              <w:t>1.1.2.</w:t>
            </w:r>
            <w:r w:rsidR="009A49F8">
              <w:rPr>
                <w:rFonts w:asciiTheme="minorHAnsi" w:eastAsiaTheme="minorEastAsia" w:hAnsiTheme="minorHAnsi" w:cstheme="minorBidi"/>
                <w:sz w:val="22"/>
                <w:szCs w:val="22"/>
              </w:rPr>
              <w:tab/>
            </w:r>
            <w:r w:rsidR="009A49F8" w:rsidRPr="0031118F">
              <w:rPr>
                <w:rStyle w:val="Hyperlink"/>
              </w:rPr>
              <w:t>Các ứng dụng của ngôn ngữ Java</w:t>
            </w:r>
            <w:r w:rsidR="009A49F8">
              <w:rPr>
                <w:webHidden/>
              </w:rPr>
              <w:tab/>
            </w:r>
            <w:r w:rsidR="009A49F8">
              <w:rPr>
                <w:webHidden/>
              </w:rPr>
              <w:fldChar w:fldCharType="begin"/>
            </w:r>
            <w:r w:rsidR="009A49F8">
              <w:rPr>
                <w:webHidden/>
              </w:rPr>
              <w:instrText xml:space="preserve"> PAGEREF _Toc10492490 \h </w:instrText>
            </w:r>
            <w:r w:rsidR="009A49F8">
              <w:rPr>
                <w:webHidden/>
              </w:rPr>
            </w:r>
            <w:r w:rsidR="009A49F8">
              <w:rPr>
                <w:webHidden/>
              </w:rPr>
              <w:fldChar w:fldCharType="separate"/>
            </w:r>
            <w:r w:rsidR="004A0447">
              <w:rPr>
                <w:webHidden/>
              </w:rPr>
              <w:t>3</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491" w:history="1">
            <w:r w:rsidR="009A49F8" w:rsidRPr="0031118F">
              <w:rPr>
                <w:rStyle w:val="Hyperlink"/>
              </w:rPr>
              <w:t>1.2.</w:t>
            </w:r>
            <w:r w:rsidR="009A49F8">
              <w:rPr>
                <w:rFonts w:asciiTheme="minorHAnsi" w:eastAsiaTheme="minorEastAsia" w:hAnsiTheme="minorHAnsi" w:cstheme="minorBidi"/>
                <w:sz w:val="22"/>
                <w:szCs w:val="22"/>
              </w:rPr>
              <w:tab/>
            </w:r>
            <w:r w:rsidR="009A49F8" w:rsidRPr="0031118F">
              <w:rPr>
                <w:rStyle w:val="Hyperlink"/>
              </w:rPr>
              <w:t>MÔ HÌNH MVC</w:t>
            </w:r>
            <w:r w:rsidR="009A49F8">
              <w:rPr>
                <w:webHidden/>
              </w:rPr>
              <w:tab/>
            </w:r>
            <w:r w:rsidR="009A49F8">
              <w:rPr>
                <w:webHidden/>
              </w:rPr>
              <w:fldChar w:fldCharType="begin"/>
            </w:r>
            <w:r w:rsidR="009A49F8">
              <w:rPr>
                <w:webHidden/>
              </w:rPr>
              <w:instrText xml:space="preserve"> PAGEREF _Toc10492491 \h </w:instrText>
            </w:r>
            <w:r w:rsidR="009A49F8">
              <w:rPr>
                <w:webHidden/>
              </w:rPr>
            </w:r>
            <w:r w:rsidR="009A49F8">
              <w:rPr>
                <w:webHidden/>
              </w:rPr>
              <w:fldChar w:fldCharType="separate"/>
            </w:r>
            <w:r w:rsidR="004A0447">
              <w:rPr>
                <w:webHidden/>
              </w:rPr>
              <w:t>4</w:t>
            </w:r>
            <w:r w:rsidR="009A49F8">
              <w:rPr>
                <w:webHidden/>
              </w:rPr>
              <w:fldChar w:fldCharType="end"/>
            </w:r>
          </w:hyperlink>
        </w:p>
        <w:p w:rsidR="009A49F8" w:rsidRDefault="00DA735E">
          <w:pPr>
            <w:pStyle w:val="TOC3"/>
            <w:rPr>
              <w:rFonts w:asciiTheme="minorHAnsi" w:eastAsiaTheme="minorEastAsia" w:hAnsiTheme="minorHAnsi" w:cstheme="minorBidi"/>
              <w:sz w:val="22"/>
              <w:szCs w:val="22"/>
            </w:rPr>
          </w:pPr>
          <w:hyperlink w:anchor="_Toc10492492"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_Toc10492492 \h </w:instrText>
            </w:r>
            <w:r w:rsidR="009A49F8">
              <w:rPr>
                <w:webHidden/>
              </w:rPr>
            </w:r>
            <w:r w:rsidR="009A49F8">
              <w:rPr>
                <w:webHidden/>
              </w:rPr>
              <w:fldChar w:fldCharType="separate"/>
            </w:r>
            <w:r w:rsidR="004A0447">
              <w:rPr>
                <w:webHidden/>
              </w:rPr>
              <w:t>4</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3" w:history="1">
            <w:r w:rsidR="009A49F8" w:rsidRPr="0031118F">
              <w:rPr>
                <w:rStyle w:val="Hyperlink"/>
              </w:rPr>
              <w:t>1.2.1.</w:t>
            </w:r>
            <w:r w:rsidR="009A49F8">
              <w:rPr>
                <w:rFonts w:asciiTheme="minorHAnsi" w:eastAsiaTheme="minorEastAsia" w:hAnsiTheme="minorHAnsi" w:cstheme="minorBidi"/>
                <w:sz w:val="22"/>
                <w:szCs w:val="22"/>
              </w:rPr>
              <w:tab/>
            </w:r>
            <w:r w:rsidR="009A49F8" w:rsidRPr="0031118F">
              <w:rPr>
                <w:rStyle w:val="Hyperlink"/>
              </w:rPr>
              <w:t>Các thành phần</w:t>
            </w:r>
            <w:r w:rsidR="009A49F8">
              <w:rPr>
                <w:webHidden/>
              </w:rPr>
              <w:tab/>
            </w:r>
            <w:r w:rsidR="009A49F8">
              <w:rPr>
                <w:webHidden/>
              </w:rPr>
              <w:fldChar w:fldCharType="begin"/>
            </w:r>
            <w:r w:rsidR="009A49F8">
              <w:rPr>
                <w:webHidden/>
              </w:rPr>
              <w:instrText xml:space="preserve"> PAGEREF _Toc10492493 \h </w:instrText>
            </w:r>
            <w:r w:rsidR="009A49F8">
              <w:rPr>
                <w:webHidden/>
              </w:rPr>
            </w:r>
            <w:r w:rsidR="009A49F8">
              <w:rPr>
                <w:webHidden/>
              </w:rPr>
              <w:fldChar w:fldCharType="separate"/>
            </w:r>
            <w:r w:rsidR="004A0447">
              <w:rPr>
                <w:webHidden/>
              </w:rPr>
              <w:t>4</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494" w:history="1">
            <w:r w:rsidR="009A49F8" w:rsidRPr="0031118F">
              <w:rPr>
                <w:rStyle w:val="Hyperlink"/>
              </w:rPr>
              <w:t>1.3.</w:t>
            </w:r>
            <w:r w:rsidR="009A49F8">
              <w:rPr>
                <w:rFonts w:asciiTheme="minorHAnsi" w:eastAsiaTheme="minorEastAsia" w:hAnsiTheme="minorHAnsi" w:cstheme="minorBidi"/>
                <w:sz w:val="22"/>
                <w:szCs w:val="22"/>
              </w:rPr>
              <w:tab/>
            </w:r>
            <w:r w:rsidR="009A49F8" w:rsidRPr="0031118F">
              <w:rPr>
                <w:rStyle w:val="Hyperlink"/>
              </w:rPr>
              <w:t>SPRING FRAMEWORK</w:t>
            </w:r>
            <w:r w:rsidR="009A49F8">
              <w:rPr>
                <w:webHidden/>
              </w:rPr>
              <w:tab/>
            </w:r>
            <w:r w:rsidR="009A49F8">
              <w:rPr>
                <w:webHidden/>
              </w:rPr>
              <w:fldChar w:fldCharType="begin"/>
            </w:r>
            <w:r w:rsidR="009A49F8">
              <w:rPr>
                <w:webHidden/>
              </w:rPr>
              <w:instrText xml:space="preserve"> PAGEREF _Toc10492494 \h </w:instrText>
            </w:r>
            <w:r w:rsidR="009A49F8">
              <w:rPr>
                <w:webHidden/>
              </w:rPr>
            </w:r>
            <w:r w:rsidR="009A49F8">
              <w:rPr>
                <w:webHidden/>
              </w:rPr>
              <w:fldChar w:fldCharType="separate"/>
            </w:r>
            <w:r w:rsidR="004A0447">
              <w:rPr>
                <w:webHidden/>
              </w:rPr>
              <w:t>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5" w:history="1">
            <w:r w:rsidR="009A49F8" w:rsidRPr="0031118F">
              <w:rPr>
                <w:rStyle w:val="Hyperlink"/>
              </w:rPr>
              <w:t>1.3.1.</w:t>
            </w:r>
            <w:r w:rsidR="009A49F8">
              <w:rPr>
                <w:rFonts w:asciiTheme="minorHAnsi" w:eastAsiaTheme="minorEastAsia" w:hAnsiTheme="minorHAnsi" w:cstheme="minorBidi"/>
                <w:sz w:val="22"/>
                <w:szCs w:val="22"/>
              </w:rPr>
              <w:tab/>
            </w:r>
            <w:r w:rsidR="009A49F8" w:rsidRPr="0031118F">
              <w:rPr>
                <w:rStyle w:val="Hyperlink"/>
              </w:rPr>
              <w:t>Tổng quan</w:t>
            </w:r>
            <w:r w:rsidR="009A49F8">
              <w:rPr>
                <w:webHidden/>
              </w:rPr>
              <w:tab/>
            </w:r>
            <w:r w:rsidR="009A49F8">
              <w:rPr>
                <w:webHidden/>
              </w:rPr>
              <w:fldChar w:fldCharType="begin"/>
            </w:r>
            <w:r w:rsidR="009A49F8">
              <w:rPr>
                <w:webHidden/>
              </w:rPr>
              <w:instrText xml:space="preserve"> PAGEREF _Toc10492495 \h </w:instrText>
            </w:r>
            <w:r w:rsidR="009A49F8">
              <w:rPr>
                <w:webHidden/>
              </w:rPr>
            </w:r>
            <w:r w:rsidR="009A49F8">
              <w:rPr>
                <w:webHidden/>
              </w:rPr>
              <w:fldChar w:fldCharType="separate"/>
            </w:r>
            <w:r w:rsidR="004A0447">
              <w:rPr>
                <w:webHidden/>
              </w:rPr>
              <w:t>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6" w:history="1">
            <w:r w:rsidR="009A49F8" w:rsidRPr="0031118F">
              <w:rPr>
                <w:rStyle w:val="Hyperlink"/>
              </w:rPr>
              <w:t>1.3.2.</w:t>
            </w:r>
            <w:r w:rsidR="009A49F8">
              <w:rPr>
                <w:rFonts w:asciiTheme="minorHAnsi" w:eastAsiaTheme="minorEastAsia" w:hAnsiTheme="minorHAnsi" w:cstheme="minorBidi"/>
                <w:sz w:val="22"/>
                <w:szCs w:val="22"/>
              </w:rPr>
              <w:tab/>
            </w:r>
            <w:r w:rsidR="009A49F8" w:rsidRPr="0031118F">
              <w:rPr>
                <w:rStyle w:val="Hyperlink"/>
              </w:rPr>
              <w:t>Kiến trúc, các module của Spring framework</w:t>
            </w:r>
            <w:r w:rsidR="009A49F8">
              <w:rPr>
                <w:webHidden/>
              </w:rPr>
              <w:tab/>
            </w:r>
            <w:r w:rsidR="009A49F8">
              <w:rPr>
                <w:webHidden/>
              </w:rPr>
              <w:fldChar w:fldCharType="begin"/>
            </w:r>
            <w:r w:rsidR="009A49F8">
              <w:rPr>
                <w:webHidden/>
              </w:rPr>
              <w:instrText xml:space="preserve"> PAGEREF _Toc10492496 \h </w:instrText>
            </w:r>
            <w:r w:rsidR="009A49F8">
              <w:rPr>
                <w:webHidden/>
              </w:rPr>
            </w:r>
            <w:r w:rsidR="009A49F8">
              <w:rPr>
                <w:webHidden/>
              </w:rPr>
              <w:fldChar w:fldCharType="separate"/>
            </w:r>
            <w:r w:rsidR="004A0447">
              <w:rPr>
                <w:webHidden/>
              </w:rPr>
              <w:t>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7" w:history="1">
            <w:r w:rsidR="009A49F8" w:rsidRPr="0031118F">
              <w:rPr>
                <w:rStyle w:val="Hyperlink"/>
              </w:rPr>
              <w:t>1.3.3.</w:t>
            </w:r>
            <w:r w:rsidR="009A49F8">
              <w:rPr>
                <w:rFonts w:asciiTheme="minorHAnsi" w:eastAsiaTheme="minorEastAsia" w:hAnsiTheme="minorHAnsi" w:cstheme="minorBidi"/>
                <w:sz w:val="22"/>
                <w:szCs w:val="22"/>
              </w:rPr>
              <w:tab/>
            </w:r>
            <w:r w:rsidR="009A49F8" w:rsidRPr="0031118F">
              <w:rPr>
                <w:rStyle w:val="Hyperlink"/>
              </w:rPr>
              <w:t>Lợi ích khi sử dụng Spring Framework</w:t>
            </w:r>
            <w:r w:rsidR="009A49F8">
              <w:rPr>
                <w:webHidden/>
              </w:rPr>
              <w:tab/>
            </w:r>
            <w:r w:rsidR="009A49F8">
              <w:rPr>
                <w:webHidden/>
              </w:rPr>
              <w:fldChar w:fldCharType="begin"/>
            </w:r>
            <w:r w:rsidR="009A49F8">
              <w:rPr>
                <w:webHidden/>
              </w:rPr>
              <w:instrText xml:space="preserve"> PAGEREF _Toc10492497 \h </w:instrText>
            </w:r>
            <w:r w:rsidR="009A49F8">
              <w:rPr>
                <w:webHidden/>
              </w:rPr>
            </w:r>
            <w:r w:rsidR="009A49F8">
              <w:rPr>
                <w:webHidden/>
              </w:rPr>
              <w:fldChar w:fldCharType="separate"/>
            </w:r>
            <w:r w:rsidR="004A0447">
              <w:rPr>
                <w:webHidden/>
              </w:rPr>
              <w:t>6</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498" w:history="1">
            <w:r w:rsidR="009A49F8" w:rsidRPr="0031118F">
              <w:rPr>
                <w:rStyle w:val="Hyperlink"/>
              </w:rPr>
              <w:t>1.3.4.</w:t>
            </w:r>
            <w:r w:rsidR="009A49F8">
              <w:rPr>
                <w:rFonts w:asciiTheme="minorHAnsi" w:eastAsiaTheme="minorEastAsia" w:hAnsiTheme="minorHAnsi" w:cstheme="minorBidi"/>
                <w:sz w:val="22"/>
                <w:szCs w:val="22"/>
              </w:rPr>
              <w:tab/>
            </w:r>
            <w:r w:rsidR="009A49F8" w:rsidRPr="0031118F">
              <w:rPr>
                <w:rStyle w:val="Hyperlink"/>
              </w:rPr>
              <w:t>Spring boot</w:t>
            </w:r>
            <w:r w:rsidR="009A49F8">
              <w:rPr>
                <w:webHidden/>
              </w:rPr>
              <w:tab/>
            </w:r>
            <w:r w:rsidR="009A49F8">
              <w:rPr>
                <w:webHidden/>
              </w:rPr>
              <w:fldChar w:fldCharType="begin"/>
            </w:r>
            <w:r w:rsidR="009A49F8">
              <w:rPr>
                <w:webHidden/>
              </w:rPr>
              <w:instrText xml:space="preserve"> PAGEREF _Toc10492498 \h </w:instrText>
            </w:r>
            <w:r w:rsidR="009A49F8">
              <w:rPr>
                <w:webHidden/>
              </w:rPr>
            </w:r>
            <w:r w:rsidR="009A49F8">
              <w:rPr>
                <w:webHidden/>
              </w:rPr>
              <w:fldChar w:fldCharType="separate"/>
            </w:r>
            <w:r w:rsidR="004A0447">
              <w:rPr>
                <w:webHidden/>
              </w:rPr>
              <w:t>6</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499" w:history="1">
            <w:r w:rsidR="009A49F8" w:rsidRPr="0031118F">
              <w:rPr>
                <w:rStyle w:val="Hyperlink"/>
              </w:rPr>
              <w:t>1.4.</w:t>
            </w:r>
            <w:r w:rsidR="009A49F8">
              <w:rPr>
                <w:rFonts w:asciiTheme="minorHAnsi" w:eastAsiaTheme="minorEastAsia" w:hAnsiTheme="minorHAnsi" w:cstheme="minorBidi"/>
                <w:sz w:val="22"/>
                <w:szCs w:val="22"/>
              </w:rPr>
              <w:tab/>
            </w:r>
            <w:r w:rsidR="009A49F8" w:rsidRPr="0031118F">
              <w:rPr>
                <w:rStyle w:val="Hyperlink"/>
              </w:rPr>
              <w:t>MySQL</w:t>
            </w:r>
            <w:r w:rsidR="009A49F8">
              <w:rPr>
                <w:webHidden/>
              </w:rPr>
              <w:tab/>
            </w:r>
            <w:r w:rsidR="009A49F8">
              <w:rPr>
                <w:webHidden/>
              </w:rPr>
              <w:fldChar w:fldCharType="begin"/>
            </w:r>
            <w:r w:rsidR="009A49F8">
              <w:rPr>
                <w:webHidden/>
              </w:rPr>
              <w:instrText xml:space="preserve"> PAGEREF _Toc10492499 \h </w:instrText>
            </w:r>
            <w:r w:rsidR="009A49F8">
              <w:rPr>
                <w:webHidden/>
              </w:rPr>
            </w:r>
            <w:r w:rsidR="009A49F8">
              <w:rPr>
                <w:webHidden/>
              </w:rPr>
              <w:fldChar w:fldCharType="separate"/>
            </w:r>
            <w:r w:rsidR="004A0447">
              <w:rPr>
                <w:webHidden/>
              </w:rPr>
              <w:t>7</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00" w:history="1">
            <w:r w:rsidR="009A49F8" w:rsidRPr="0031118F">
              <w:rPr>
                <w:rStyle w:val="Hyperlink"/>
              </w:rPr>
              <w:t>1.5.</w:t>
            </w:r>
            <w:r w:rsidR="009A49F8">
              <w:rPr>
                <w:rFonts w:asciiTheme="minorHAnsi" w:eastAsiaTheme="minorEastAsia" w:hAnsiTheme="minorHAnsi" w:cstheme="minorBidi"/>
                <w:sz w:val="22"/>
                <w:szCs w:val="22"/>
              </w:rPr>
              <w:tab/>
            </w:r>
            <w:r w:rsidR="009A49F8" w:rsidRPr="0031118F">
              <w:rPr>
                <w:rStyle w:val="Hyperlink"/>
              </w:rPr>
              <w:t>Web Server Apache</w:t>
            </w:r>
            <w:r w:rsidR="009A49F8">
              <w:rPr>
                <w:webHidden/>
              </w:rPr>
              <w:tab/>
            </w:r>
            <w:r w:rsidR="009A49F8">
              <w:rPr>
                <w:webHidden/>
              </w:rPr>
              <w:fldChar w:fldCharType="begin"/>
            </w:r>
            <w:r w:rsidR="009A49F8">
              <w:rPr>
                <w:webHidden/>
              </w:rPr>
              <w:instrText xml:space="preserve"> PAGEREF _Toc10492500 \h </w:instrText>
            </w:r>
            <w:r w:rsidR="009A49F8">
              <w:rPr>
                <w:webHidden/>
              </w:rPr>
            </w:r>
            <w:r w:rsidR="009A49F8">
              <w:rPr>
                <w:webHidden/>
              </w:rPr>
              <w:fldChar w:fldCharType="separate"/>
            </w:r>
            <w:r w:rsidR="004A0447">
              <w:rPr>
                <w:webHidden/>
              </w:rPr>
              <w:t>7</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01" w:history="1">
            <w:r w:rsidR="009A49F8" w:rsidRPr="0031118F">
              <w:rPr>
                <w:rStyle w:val="Hyperlink"/>
              </w:rPr>
              <w:t>1.6.</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_Toc10492501 \h </w:instrText>
            </w:r>
            <w:r w:rsidR="009A49F8">
              <w:rPr>
                <w:webHidden/>
              </w:rPr>
            </w:r>
            <w:r w:rsidR="009A49F8">
              <w:rPr>
                <w:webHidden/>
              </w:rPr>
              <w:fldChar w:fldCharType="separate"/>
            </w:r>
            <w:r w:rsidR="004A0447">
              <w:rPr>
                <w:webHidden/>
              </w:rPr>
              <w:t>8</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502" w:history="1">
            <w:r w:rsidR="009A49F8" w:rsidRPr="0031118F">
              <w:rPr>
                <w:rStyle w:val="Hyperlink"/>
                <w14:scene3d>
                  <w14:camera w14:prst="orthographicFront"/>
                  <w14:lightRig w14:rig="threePt" w14:dir="t">
                    <w14:rot w14:lat="0" w14:lon="0" w14:rev="0"/>
                  </w14:lightRig>
                </w14:scene3d>
              </w:rPr>
              <w:t>CHƯƠNG 2.</w:t>
            </w:r>
            <w:r w:rsidR="009A49F8" w:rsidRPr="0031118F">
              <w:rPr>
                <w:rStyle w:val="Hyperlink"/>
              </w:rPr>
              <w:t xml:space="preserve"> PHÂN TÍCH VÀ THIẾT KẾ HỆ THỐNG</w:t>
            </w:r>
            <w:r w:rsidR="009A49F8">
              <w:rPr>
                <w:webHidden/>
              </w:rPr>
              <w:tab/>
            </w:r>
            <w:r w:rsidR="009A49F8">
              <w:rPr>
                <w:webHidden/>
              </w:rPr>
              <w:fldChar w:fldCharType="begin"/>
            </w:r>
            <w:r w:rsidR="009A49F8">
              <w:rPr>
                <w:webHidden/>
              </w:rPr>
              <w:instrText xml:space="preserve"> PAGEREF _Toc10492502 \h </w:instrText>
            </w:r>
            <w:r w:rsidR="009A49F8">
              <w:rPr>
                <w:webHidden/>
              </w:rPr>
            </w:r>
            <w:r w:rsidR="009A49F8">
              <w:rPr>
                <w:webHidden/>
              </w:rPr>
              <w:fldChar w:fldCharType="separate"/>
            </w:r>
            <w:r w:rsidR="004A0447">
              <w:rPr>
                <w:webHidden/>
              </w:rPr>
              <w:t>9</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03" w:history="1">
            <w:r w:rsidR="009A49F8" w:rsidRPr="0031118F">
              <w:rPr>
                <w:rStyle w:val="Hyperlink"/>
              </w:rPr>
              <w:t>2.1.</w:t>
            </w:r>
            <w:r w:rsidR="009A49F8">
              <w:rPr>
                <w:rFonts w:asciiTheme="minorHAnsi" w:eastAsiaTheme="minorEastAsia" w:hAnsiTheme="minorHAnsi" w:cstheme="minorBidi"/>
                <w:sz w:val="22"/>
                <w:szCs w:val="22"/>
              </w:rPr>
              <w:tab/>
            </w:r>
            <w:r w:rsidR="009A49F8" w:rsidRPr="0031118F">
              <w:rPr>
                <w:rStyle w:val="Hyperlink"/>
              </w:rPr>
              <w:t>ĐẶT VẤN ĐỀ</w:t>
            </w:r>
            <w:r w:rsidR="009A49F8">
              <w:rPr>
                <w:webHidden/>
              </w:rPr>
              <w:tab/>
            </w:r>
            <w:r w:rsidR="009A49F8">
              <w:rPr>
                <w:webHidden/>
              </w:rPr>
              <w:fldChar w:fldCharType="begin"/>
            </w:r>
            <w:r w:rsidR="009A49F8">
              <w:rPr>
                <w:webHidden/>
              </w:rPr>
              <w:instrText xml:space="preserve"> PAGEREF _Toc10492503 \h </w:instrText>
            </w:r>
            <w:r w:rsidR="009A49F8">
              <w:rPr>
                <w:webHidden/>
              </w:rPr>
            </w:r>
            <w:r w:rsidR="009A49F8">
              <w:rPr>
                <w:webHidden/>
              </w:rPr>
              <w:fldChar w:fldCharType="separate"/>
            </w:r>
            <w:r w:rsidR="004A0447">
              <w:rPr>
                <w:webHidden/>
              </w:rPr>
              <w:t>9</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04" w:history="1">
            <w:r w:rsidR="009A49F8" w:rsidRPr="0031118F">
              <w:rPr>
                <w:rStyle w:val="Hyperlink"/>
              </w:rPr>
              <w:t>2.1.1.</w:t>
            </w:r>
            <w:r w:rsidR="009A49F8">
              <w:rPr>
                <w:rFonts w:asciiTheme="minorHAnsi" w:eastAsiaTheme="minorEastAsia" w:hAnsiTheme="minorHAnsi" w:cstheme="minorBidi"/>
                <w:sz w:val="22"/>
                <w:szCs w:val="22"/>
              </w:rPr>
              <w:tab/>
            </w:r>
            <w:r w:rsidR="009A49F8" w:rsidRPr="0031118F">
              <w:rPr>
                <w:rStyle w:val="Hyperlink"/>
              </w:rPr>
              <w:t>Dòng họ</w:t>
            </w:r>
            <w:r w:rsidR="009A49F8">
              <w:rPr>
                <w:webHidden/>
              </w:rPr>
              <w:tab/>
            </w:r>
            <w:r w:rsidR="009A49F8">
              <w:rPr>
                <w:webHidden/>
              </w:rPr>
              <w:fldChar w:fldCharType="begin"/>
            </w:r>
            <w:r w:rsidR="009A49F8">
              <w:rPr>
                <w:webHidden/>
              </w:rPr>
              <w:instrText xml:space="preserve"> PAGEREF _Toc10492504 \h </w:instrText>
            </w:r>
            <w:r w:rsidR="009A49F8">
              <w:rPr>
                <w:webHidden/>
              </w:rPr>
            </w:r>
            <w:r w:rsidR="009A49F8">
              <w:rPr>
                <w:webHidden/>
              </w:rPr>
              <w:fldChar w:fldCharType="separate"/>
            </w:r>
            <w:r w:rsidR="004A0447">
              <w:rPr>
                <w:webHidden/>
              </w:rPr>
              <w:t>9</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05" w:history="1">
            <w:r w:rsidR="009A49F8" w:rsidRPr="0031118F">
              <w:rPr>
                <w:rStyle w:val="Hyperlink"/>
                <w:lang w:val="vi-VN"/>
              </w:rPr>
              <w:t>2.1.2.</w:t>
            </w:r>
            <w:r w:rsidR="009A49F8">
              <w:rPr>
                <w:rFonts w:asciiTheme="minorHAnsi" w:eastAsiaTheme="minorEastAsia" w:hAnsiTheme="minorHAnsi" w:cstheme="minorBidi"/>
                <w:sz w:val="22"/>
                <w:szCs w:val="22"/>
              </w:rPr>
              <w:tab/>
            </w:r>
            <w:r w:rsidR="009A49F8" w:rsidRPr="0031118F">
              <w:rPr>
                <w:rStyle w:val="Hyperlink"/>
                <w:lang w:val="vi-VN"/>
              </w:rPr>
              <w:t>Gia phả</w:t>
            </w:r>
            <w:r w:rsidR="009A49F8">
              <w:rPr>
                <w:webHidden/>
              </w:rPr>
              <w:tab/>
            </w:r>
            <w:r w:rsidR="009A49F8">
              <w:rPr>
                <w:webHidden/>
              </w:rPr>
              <w:fldChar w:fldCharType="begin"/>
            </w:r>
            <w:r w:rsidR="009A49F8">
              <w:rPr>
                <w:webHidden/>
              </w:rPr>
              <w:instrText xml:space="preserve"> PAGEREF _Toc10492505 \h </w:instrText>
            </w:r>
            <w:r w:rsidR="009A49F8">
              <w:rPr>
                <w:webHidden/>
              </w:rPr>
            </w:r>
            <w:r w:rsidR="009A49F8">
              <w:rPr>
                <w:webHidden/>
              </w:rPr>
              <w:fldChar w:fldCharType="separate"/>
            </w:r>
            <w:r w:rsidR="004A0447">
              <w:rPr>
                <w:webHidden/>
              </w:rPr>
              <w:t>10</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06" w:history="1">
            <w:r w:rsidR="009A49F8" w:rsidRPr="0031118F">
              <w:rPr>
                <w:rStyle w:val="Hyperlink"/>
              </w:rPr>
              <w:t>2.1.3.</w:t>
            </w:r>
            <w:r w:rsidR="009A49F8">
              <w:rPr>
                <w:rFonts w:asciiTheme="minorHAnsi" w:eastAsiaTheme="minorEastAsia" w:hAnsiTheme="minorHAnsi" w:cstheme="minorBidi"/>
                <w:sz w:val="22"/>
                <w:szCs w:val="22"/>
              </w:rPr>
              <w:tab/>
            </w:r>
            <w:r w:rsidR="009A49F8" w:rsidRPr="0031118F">
              <w:rPr>
                <w:rStyle w:val="Hyperlink"/>
              </w:rPr>
              <w:t>Cấu trúc gia phả</w:t>
            </w:r>
            <w:r w:rsidR="009A49F8">
              <w:rPr>
                <w:webHidden/>
              </w:rPr>
              <w:tab/>
            </w:r>
            <w:r w:rsidR="009A49F8">
              <w:rPr>
                <w:webHidden/>
              </w:rPr>
              <w:fldChar w:fldCharType="begin"/>
            </w:r>
            <w:r w:rsidR="009A49F8">
              <w:rPr>
                <w:webHidden/>
              </w:rPr>
              <w:instrText xml:space="preserve"> PAGEREF _Toc10492506 \h </w:instrText>
            </w:r>
            <w:r w:rsidR="009A49F8">
              <w:rPr>
                <w:webHidden/>
              </w:rPr>
            </w:r>
            <w:r w:rsidR="009A49F8">
              <w:rPr>
                <w:webHidden/>
              </w:rPr>
              <w:fldChar w:fldCharType="separate"/>
            </w:r>
            <w:r w:rsidR="004A0447">
              <w:rPr>
                <w:webHidden/>
              </w:rPr>
              <w:t>11</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07" w:history="1">
            <w:r w:rsidR="009A49F8" w:rsidRPr="0031118F">
              <w:rPr>
                <w:rStyle w:val="Hyperlink"/>
              </w:rPr>
              <w:t>2.1.4.</w:t>
            </w:r>
            <w:r w:rsidR="009A49F8">
              <w:rPr>
                <w:rFonts w:asciiTheme="minorHAnsi" w:eastAsiaTheme="minorEastAsia" w:hAnsiTheme="minorHAnsi" w:cstheme="minorBidi"/>
                <w:sz w:val="22"/>
                <w:szCs w:val="22"/>
              </w:rPr>
              <w:tab/>
            </w:r>
            <w:r w:rsidR="009A49F8" w:rsidRPr="0031118F">
              <w:rPr>
                <w:rStyle w:val="Hyperlink"/>
              </w:rPr>
              <w:t>Phả hệ</w:t>
            </w:r>
            <w:r w:rsidR="009A49F8">
              <w:rPr>
                <w:webHidden/>
              </w:rPr>
              <w:tab/>
            </w:r>
            <w:r w:rsidR="009A49F8">
              <w:rPr>
                <w:webHidden/>
              </w:rPr>
              <w:fldChar w:fldCharType="begin"/>
            </w:r>
            <w:r w:rsidR="009A49F8">
              <w:rPr>
                <w:webHidden/>
              </w:rPr>
              <w:instrText xml:space="preserve"> PAGEREF _Toc10492507 \h </w:instrText>
            </w:r>
            <w:r w:rsidR="009A49F8">
              <w:rPr>
                <w:webHidden/>
              </w:rPr>
            </w:r>
            <w:r w:rsidR="009A49F8">
              <w:rPr>
                <w:webHidden/>
              </w:rPr>
              <w:fldChar w:fldCharType="separate"/>
            </w:r>
            <w:r w:rsidR="004A0447">
              <w:rPr>
                <w:webHidden/>
              </w:rPr>
              <w:t>12</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08" w:history="1">
            <w:r w:rsidR="009A49F8" w:rsidRPr="0031118F">
              <w:rPr>
                <w:rStyle w:val="Hyperlink"/>
              </w:rPr>
              <w:t>2.1.5.</w:t>
            </w:r>
            <w:r w:rsidR="009A49F8">
              <w:rPr>
                <w:rFonts w:asciiTheme="minorHAnsi" w:eastAsiaTheme="minorEastAsia" w:hAnsiTheme="minorHAnsi" w:cstheme="minorBidi"/>
                <w:sz w:val="22"/>
                <w:szCs w:val="22"/>
              </w:rPr>
              <w:tab/>
            </w:r>
            <w:r w:rsidR="009A49F8" w:rsidRPr="0031118F">
              <w:rPr>
                <w:rStyle w:val="Hyperlink"/>
              </w:rPr>
              <w:t>Mô tả bài toán</w:t>
            </w:r>
            <w:r w:rsidR="009A49F8">
              <w:rPr>
                <w:webHidden/>
              </w:rPr>
              <w:tab/>
            </w:r>
            <w:r w:rsidR="009A49F8">
              <w:rPr>
                <w:webHidden/>
              </w:rPr>
              <w:fldChar w:fldCharType="begin"/>
            </w:r>
            <w:r w:rsidR="009A49F8">
              <w:rPr>
                <w:webHidden/>
              </w:rPr>
              <w:instrText xml:space="preserve"> PAGEREF _Toc10492508 \h </w:instrText>
            </w:r>
            <w:r w:rsidR="009A49F8">
              <w:rPr>
                <w:webHidden/>
              </w:rPr>
            </w:r>
            <w:r w:rsidR="009A49F8">
              <w:rPr>
                <w:webHidden/>
              </w:rPr>
              <w:fldChar w:fldCharType="separate"/>
            </w:r>
            <w:r w:rsidR="004A0447">
              <w:rPr>
                <w:webHidden/>
              </w:rPr>
              <w:t>12</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09" w:history="1">
            <w:r w:rsidR="009A49F8" w:rsidRPr="0031118F">
              <w:rPr>
                <w:rStyle w:val="Hyperlink"/>
              </w:rPr>
              <w:t>2.2.</w:t>
            </w:r>
            <w:r w:rsidR="009A49F8">
              <w:rPr>
                <w:rFonts w:asciiTheme="minorHAnsi" w:eastAsiaTheme="minorEastAsia" w:hAnsiTheme="minorHAnsi" w:cstheme="minorBidi"/>
                <w:sz w:val="22"/>
                <w:szCs w:val="22"/>
              </w:rPr>
              <w:tab/>
            </w:r>
            <w:r w:rsidR="009A49F8" w:rsidRPr="0031118F">
              <w:rPr>
                <w:rStyle w:val="Hyperlink"/>
              </w:rPr>
              <w:t>PHÂN TÍCH YÊU CẦU</w:t>
            </w:r>
            <w:r w:rsidR="009A49F8">
              <w:rPr>
                <w:webHidden/>
              </w:rPr>
              <w:tab/>
            </w:r>
            <w:r w:rsidR="009A49F8">
              <w:rPr>
                <w:webHidden/>
              </w:rPr>
              <w:fldChar w:fldCharType="begin"/>
            </w:r>
            <w:r w:rsidR="009A49F8">
              <w:rPr>
                <w:webHidden/>
              </w:rPr>
              <w:instrText xml:space="preserve"> PAGEREF _Toc10492509 \h </w:instrText>
            </w:r>
            <w:r w:rsidR="009A49F8">
              <w:rPr>
                <w:webHidden/>
              </w:rPr>
            </w:r>
            <w:r w:rsidR="009A49F8">
              <w:rPr>
                <w:webHidden/>
              </w:rPr>
              <w:fldChar w:fldCharType="separate"/>
            </w:r>
            <w:r w:rsidR="004A0447">
              <w:rPr>
                <w:webHidden/>
              </w:rPr>
              <w:t>13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0" w:history="1">
            <w:r w:rsidR="009A49F8" w:rsidRPr="0031118F">
              <w:rPr>
                <w:rStyle w:val="Hyperlink"/>
              </w:rPr>
              <w:t>2.2.1.</w:t>
            </w:r>
            <w:r w:rsidR="009A49F8">
              <w:rPr>
                <w:rFonts w:asciiTheme="minorHAnsi" w:eastAsiaTheme="minorEastAsia" w:hAnsiTheme="minorHAnsi" w:cstheme="minorBidi"/>
                <w:sz w:val="22"/>
                <w:szCs w:val="22"/>
              </w:rPr>
              <w:tab/>
            </w:r>
            <w:r w:rsidR="009A49F8" w:rsidRPr="0031118F">
              <w:rPr>
                <w:rStyle w:val="Hyperlink"/>
              </w:rPr>
              <w:t>Đối tượng sử dụng</w:t>
            </w:r>
            <w:r w:rsidR="009A49F8">
              <w:rPr>
                <w:webHidden/>
              </w:rPr>
              <w:tab/>
            </w:r>
            <w:r w:rsidR="009A49F8">
              <w:rPr>
                <w:webHidden/>
              </w:rPr>
              <w:fldChar w:fldCharType="begin"/>
            </w:r>
            <w:r w:rsidR="009A49F8">
              <w:rPr>
                <w:webHidden/>
              </w:rPr>
              <w:instrText xml:space="preserve"> PAGEREF _Toc10492510 \h </w:instrText>
            </w:r>
            <w:r w:rsidR="009A49F8">
              <w:rPr>
                <w:webHidden/>
              </w:rPr>
            </w:r>
            <w:r w:rsidR="009A49F8">
              <w:rPr>
                <w:webHidden/>
              </w:rPr>
              <w:fldChar w:fldCharType="separate"/>
            </w:r>
            <w:r w:rsidR="004A0447">
              <w:rPr>
                <w:webHidden/>
              </w:rPr>
              <w:t>13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1" w:history="1">
            <w:r w:rsidR="009A49F8" w:rsidRPr="0031118F">
              <w:rPr>
                <w:rStyle w:val="Hyperlink"/>
              </w:rPr>
              <w:t>2.2.2.</w:t>
            </w:r>
            <w:r w:rsidR="009A49F8">
              <w:rPr>
                <w:rFonts w:asciiTheme="minorHAnsi" w:eastAsiaTheme="minorEastAsia" w:hAnsiTheme="minorHAnsi" w:cstheme="minorBidi"/>
                <w:sz w:val="22"/>
                <w:szCs w:val="22"/>
              </w:rPr>
              <w:tab/>
            </w:r>
            <w:r w:rsidR="009A49F8" w:rsidRPr="0031118F">
              <w:rPr>
                <w:rStyle w:val="Hyperlink"/>
              </w:rPr>
              <w:t>Mục đích sử dụng</w:t>
            </w:r>
            <w:r w:rsidR="009A49F8">
              <w:rPr>
                <w:webHidden/>
              </w:rPr>
              <w:tab/>
            </w:r>
            <w:r w:rsidR="009A49F8">
              <w:rPr>
                <w:webHidden/>
              </w:rPr>
              <w:fldChar w:fldCharType="begin"/>
            </w:r>
            <w:r w:rsidR="009A49F8">
              <w:rPr>
                <w:webHidden/>
              </w:rPr>
              <w:instrText xml:space="preserve"> PAGEREF _Toc10492511 \h </w:instrText>
            </w:r>
            <w:r w:rsidR="009A49F8">
              <w:rPr>
                <w:webHidden/>
              </w:rPr>
            </w:r>
            <w:r w:rsidR="009A49F8">
              <w:rPr>
                <w:webHidden/>
              </w:rPr>
              <w:fldChar w:fldCharType="separate"/>
            </w:r>
            <w:r w:rsidR="004A0447">
              <w:rPr>
                <w:webHidden/>
              </w:rPr>
              <w:t>13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2" w:history="1">
            <w:r w:rsidR="009A49F8" w:rsidRPr="0031118F">
              <w:rPr>
                <w:rStyle w:val="Hyperlink"/>
              </w:rPr>
              <w:t>2.2.3.</w:t>
            </w:r>
            <w:r w:rsidR="009A49F8">
              <w:rPr>
                <w:rFonts w:asciiTheme="minorHAnsi" w:eastAsiaTheme="minorEastAsia" w:hAnsiTheme="minorHAnsi" w:cstheme="minorBidi"/>
                <w:sz w:val="22"/>
                <w:szCs w:val="22"/>
              </w:rPr>
              <w:tab/>
            </w:r>
            <w:r w:rsidR="009A49F8" w:rsidRPr="0031118F">
              <w:rPr>
                <w:rStyle w:val="Hyperlink"/>
              </w:rPr>
              <w:t>Công nghệ sử dụng</w:t>
            </w:r>
            <w:r w:rsidR="009A49F8">
              <w:rPr>
                <w:webHidden/>
              </w:rPr>
              <w:tab/>
            </w:r>
            <w:r w:rsidR="009A49F8">
              <w:rPr>
                <w:webHidden/>
              </w:rPr>
              <w:fldChar w:fldCharType="begin"/>
            </w:r>
            <w:r w:rsidR="009A49F8">
              <w:rPr>
                <w:webHidden/>
              </w:rPr>
              <w:instrText xml:space="preserve"> PAGEREF _Toc10492512 \h </w:instrText>
            </w:r>
            <w:r w:rsidR="009A49F8">
              <w:rPr>
                <w:webHidden/>
              </w:rPr>
            </w:r>
            <w:r w:rsidR="009A49F8">
              <w:rPr>
                <w:webHidden/>
              </w:rPr>
              <w:fldChar w:fldCharType="separate"/>
            </w:r>
            <w:r w:rsidR="004A0447">
              <w:rPr>
                <w:webHidden/>
              </w:rPr>
              <w:t>13</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3" w:history="1">
            <w:r w:rsidR="009A49F8" w:rsidRPr="0031118F">
              <w:rPr>
                <w:rStyle w:val="Hyperlink"/>
              </w:rPr>
              <w:t>2.2.4.</w:t>
            </w:r>
            <w:r w:rsidR="009A49F8">
              <w:rPr>
                <w:rFonts w:asciiTheme="minorHAnsi" w:eastAsiaTheme="minorEastAsia" w:hAnsiTheme="minorHAnsi" w:cstheme="minorBidi"/>
                <w:sz w:val="22"/>
                <w:szCs w:val="22"/>
              </w:rPr>
              <w:tab/>
            </w:r>
            <w:r w:rsidR="009A49F8" w:rsidRPr="0031118F">
              <w:rPr>
                <w:rStyle w:val="Hyperlink"/>
              </w:rPr>
              <w:t>Yêu cầu hệ thống</w:t>
            </w:r>
            <w:r w:rsidR="009A49F8">
              <w:rPr>
                <w:webHidden/>
              </w:rPr>
              <w:tab/>
            </w:r>
            <w:r w:rsidR="009A49F8">
              <w:rPr>
                <w:webHidden/>
              </w:rPr>
              <w:fldChar w:fldCharType="begin"/>
            </w:r>
            <w:r w:rsidR="009A49F8">
              <w:rPr>
                <w:webHidden/>
              </w:rPr>
              <w:instrText xml:space="preserve"> PAGEREF _Toc10492513 \h </w:instrText>
            </w:r>
            <w:r w:rsidR="009A49F8">
              <w:rPr>
                <w:webHidden/>
              </w:rPr>
            </w:r>
            <w:r w:rsidR="009A49F8">
              <w:rPr>
                <w:webHidden/>
              </w:rPr>
              <w:fldChar w:fldCharType="separate"/>
            </w:r>
            <w:r w:rsidR="004A0447">
              <w:rPr>
                <w:webHidden/>
              </w:rPr>
              <w:t>14</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4" w:history="1">
            <w:r w:rsidR="009A49F8" w:rsidRPr="0031118F">
              <w:rPr>
                <w:rStyle w:val="Hyperlink"/>
              </w:rPr>
              <w:t>2.2.5.</w:t>
            </w:r>
            <w:r w:rsidR="009A49F8">
              <w:rPr>
                <w:rFonts w:asciiTheme="minorHAnsi" w:eastAsiaTheme="minorEastAsia" w:hAnsiTheme="minorHAnsi" w:cstheme="minorBidi"/>
                <w:sz w:val="22"/>
                <w:szCs w:val="22"/>
              </w:rPr>
              <w:tab/>
            </w:r>
            <w:r w:rsidR="009A49F8" w:rsidRPr="0031118F">
              <w:rPr>
                <w:rStyle w:val="Hyperlink"/>
              </w:rPr>
              <w:t>Phân tích khả thi</w:t>
            </w:r>
            <w:r w:rsidR="009A49F8">
              <w:rPr>
                <w:webHidden/>
              </w:rPr>
              <w:tab/>
            </w:r>
            <w:r w:rsidR="009A49F8">
              <w:rPr>
                <w:webHidden/>
              </w:rPr>
              <w:fldChar w:fldCharType="begin"/>
            </w:r>
            <w:r w:rsidR="009A49F8">
              <w:rPr>
                <w:webHidden/>
              </w:rPr>
              <w:instrText xml:space="preserve"> PAGEREF _Toc10492514 \h </w:instrText>
            </w:r>
            <w:r w:rsidR="009A49F8">
              <w:rPr>
                <w:webHidden/>
              </w:rPr>
            </w:r>
            <w:r w:rsidR="009A49F8">
              <w:rPr>
                <w:webHidden/>
              </w:rPr>
              <w:fldChar w:fldCharType="separate"/>
            </w:r>
            <w:r w:rsidR="004A0447">
              <w:rPr>
                <w:webHidden/>
              </w:rPr>
              <w:t>15</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15" w:history="1">
            <w:r w:rsidR="009A49F8" w:rsidRPr="0031118F">
              <w:rPr>
                <w:rStyle w:val="Hyperlink"/>
              </w:rPr>
              <w:t>2.3.</w:t>
            </w:r>
            <w:r w:rsidR="009A49F8">
              <w:rPr>
                <w:rFonts w:asciiTheme="minorHAnsi" w:eastAsiaTheme="minorEastAsia" w:hAnsiTheme="minorHAnsi" w:cstheme="minorBidi"/>
                <w:sz w:val="22"/>
                <w:szCs w:val="22"/>
              </w:rPr>
              <w:tab/>
            </w:r>
            <w:r w:rsidR="009A49F8" w:rsidRPr="0031118F">
              <w:rPr>
                <w:rStyle w:val="Hyperlink"/>
              </w:rPr>
              <w:t>THIẾT KẾ HỆ THỐNG</w:t>
            </w:r>
            <w:r w:rsidR="009A49F8">
              <w:rPr>
                <w:webHidden/>
              </w:rPr>
              <w:tab/>
            </w:r>
            <w:r w:rsidR="009A49F8">
              <w:rPr>
                <w:webHidden/>
              </w:rPr>
              <w:fldChar w:fldCharType="begin"/>
            </w:r>
            <w:r w:rsidR="009A49F8">
              <w:rPr>
                <w:webHidden/>
              </w:rPr>
              <w:instrText xml:space="preserve"> PAGEREF _Toc10492515 \h </w:instrText>
            </w:r>
            <w:r w:rsidR="009A49F8">
              <w:rPr>
                <w:webHidden/>
              </w:rPr>
            </w:r>
            <w:r w:rsidR="009A49F8">
              <w:rPr>
                <w:webHidden/>
              </w:rPr>
              <w:fldChar w:fldCharType="separate"/>
            </w:r>
            <w:r w:rsidR="004A0447">
              <w:rPr>
                <w:webHidden/>
              </w:rPr>
              <w:t>15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6" w:history="1">
            <w:r w:rsidR="009A49F8" w:rsidRPr="0031118F">
              <w:rPr>
                <w:rStyle w:val="Hyperlink"/>
              </w:rPr>
              <w:t>2.3.1.</w:t>
            </w:r>
            <w:r w:rsidR="009A49F8">
              <w:rPr>
                <w:rFonts w:asciiTheme="minorHAnsi" w:eastAsiaTheme="minorEastAsia" w:hAnsiTheme="minorHAnsi" w:cstheme="minorBidi"/>
                <w:sz w:val="22"/>
                <w:szCs w:val="22"/>
              </w:rPr>
              <w:tab/>
            </w:r>
            <w:r w:rsidR="009A49F8" w:rsidRPr="0031118F">
              <w:rPr>
                <w:rStyle w:val="Hyperlink"/>
              </w:rPr>
              <w:t>Các sơ đồ thiết kế</w:t>
            </w:r>
            <w:r w:rsidR="009A49F8">
              <w:rPr>
                <w:webHidden/>
              </w:rPr>
              <w:tab/>
            </w:r>
            <w:r w:rsidR="009A49F8">
              <w:rPr>
                <w:webHidden/>
              </w:rPr>
              <w:fldChar w:fldCharType="begin"/>
            </w:r>
            <w:r w:rsidR="009A49F8">
              <w:rPr>
                <w:webHidden/>
              </w:rPr>
              <w:instrText xml:space="preserve"> PAGEREF _Toc10492516 \h </w:instrText>
            </w:r>
            <w:r w:rsidR="009A49F8">
              <w:rPr>
                <w:webHidden/>
              </w:rPr>
            </w:r>
            <w:r w:rsidR="009A49F8">
              <w:rPr>
                <w:webHidden/>
              </w:rPr>
              <w:fldChar w:fldCharType="separate"/>
            </w:r>
            <w:r w:rsidR="004A0447">
              <w:rPr>
                <w:webHidden/>
              </w:rPr>
              <w:t>15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17" w:history="1">
            <w:r w:rsidR="009A49F8" w:rsidRPr="0031118F">
              <w:rPr>
                <w:rStyle w:val="Hyperlink"/>
              </w:rPr>
              <w:t>2.3.2.</w:t>
            </w:r>
            <w:r w:rsidR="009A49F8">
              <w:rPr>
                <w:rFonts w:asciiTheme="minorHAnsi" w:eastAsiaTheme="minorEastAsia" w:hAnsiTheme="minorHAnsi" w:cstheme="minorBidi"/>
                <w:sz w:val="22"/>
                <w:szCs w:val="22"/>
              </w:rPr>
              <w:tab/>
            </w:r>
            <w:r w:rsidR="009A49F8" w:rsidRPr="0031118F">
              <w:rPr>
                <w:rStyle w:val="Hyperlink"/>
              </w:rPr>
              <w:t>Thiết kế cơ sở dữ liệu</w:t>
            </w:r>
            <w:r w:rsidR="009A49F8">
              <w:rPr>
                <w:webHidden/>
              </w:rPr>
              <w:tab/>
            </w:r>
            <w:r w:rsidR="009A49F8">
              <w:rPr>
                <w:webHidden/>
              </w:rPr>
              <w:fldChar w:fldCharType="begin"/>
            </w:r>
            <w:r w:rsidR="009A49F8">
              <w:rPr>
                <w:webHidden/>
              </w:rPr>
              <w:instrText xml:space="preserve"> PAGEREF _Toc10492517 \h </w:instrText>
            </w:r>
            <w:r w:rsidR="009A49F8">
              <w:rPr>
                <w:webHidden/>
              </w:rPr>
            </w:r>
            <w:r w:rsidR="009A49F8">
              <w:rPr>
                <w:webHidden/>
              </w:rPr>
              <w:fldChar w:fldCharType="separate"/>
            </w:r>
            <w:r w:rsidR="004A0447">
              <w:rPr>
                <w:webHidden/>
              </w:rPr>
              <w:t>19</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18" w:history="1">
            <w:r w:rsidR="009A49F8" w:rsidRPr="0031118F">
              <w:rPr>
                <w:rStyle w:val="Hyperlink"/>
              </w:rPr>
              <w:t>2.4.</w:t>
            </w:r>
            <w:r w:rsidR="009A49F8">
              <w:rPr>
                <w:rFonts w:asciiTheme="minorHAnsi" w:eastAsiaTheme="minorEastAsia" w:hAnsiTheme="minorHAnsi" w:cstheme="minorBidi"/>
                <w:sz w:val="22"/>
                <w:szCs w:val="22"/>
              </w:rPr>
              <w:tab/>
            </w:r>
            <w:r w:rsidR="009A49F8" w:rsidRPr="0031118F">
              <w:rPr>
                <w:rStyle w:val="Hyperlink"/>
              </w:rPr>
              <w:t>THIẾT KẾ GIAO DIỆN</w:t>
            </w:r>
            <w:r w:rsidR="009A49F8">
              <w:rPr>
                <w:webHidden/>
              </w:rPr>
              <w:tab/>
            </w:r>
            <w:r w:rsidR="009A49F8">
              <w:rPr>
                <w:webHidden/>
              </w:rPr>
              <w:fldChar w:fldCharType="begin"/>
            </w:r>
            <w:r w:rsidR="009A49F8">
              <w:rPr>
                <w:webHidden/>
              </w:rPr>
              <w:instrText xml:space="preserve"> PAGEREF _Toc10492518 \h </w:instrText>
            </w:r>
            <w:r w:rsidR="009A49F8">
              <w:rPr>
                <w:webHidden/>
              </w:rPr>
            </w:r>
            <w:r w:rsidR="009A49F8">
              <w:rPr>
                <w:webHidden/>
              </w:rPr>
              <w:fldChar w:fldCharType="separate"/>
            </w:r>
            <w:r w:rsidR="004A0447">
              <w:rPr>
                <w:webHidden/>
              </w:rPr>
              <w:t>23</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19" w:history="1">
            <w:r w:rsidR="009A49F8" w:rsidRPr="0031118F">
              <w:rPr>
                <w:rStyle w:val="Hyperlink"/>
              </w:rPr>
              <w:t>2.5.</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_Toc10492519 \h </w:instrText>
            </w:r>
            <w:r w:rsidR="009A49F8">
              <w:rPr>
                <w:webHidden/>
              </w:rPr>
            </w:r>
            <w:r w:rsidR="009A49F8">
              <w:rPr>
                <w:webHidden/>
              </w:rPr>
              <w:fldChar w:fldCharType="separate"/>
            </w:r>
            <w:r w:rsidR="004A0447">
              <w:rPr>
                <w:webHidden/>
              </w:rPr>
              <w:t>23</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520" w:history="1">
            <w:r w:rsidR="009A49F8" w:rsidRPr="0031118F">
              <w:rPr>
                <w:rStyle w:val="Hyperlink"/>
                <w14:scene3d>
                  <w14:camera w14:prst="orthographicFront"/>
                  <w14:lightRig w14:rig="threePt" w14:dir="t">
                    <w14:rot w14:lat="0" w14:lon="0" w14:rev="0"/>
                  </w14:lightRig>
                </w14:scene3d>
              </w:rPr>
              <w:t>CHƯƠNG 3.</w:t>
            </w:r>
            <w:r w:rsidR="009A49F8" w:rsidRPr="0031118F">
              <w:rPr>
                <w:rStyle w:val="Hyperlink"/>
              </w:rPr>
              <w:t xml:space="preserve"> TRIỂN KHAI HỆ THỐNG</w:t>
            </w:r>
            <w:r w:rsidR="009A49F8">
              <w:rPr>
                <w:webHidden/>
              </w:rPr>
              <w:tab/>
            </w:r>
            <w:r w:rsidR="009A49F8">
              <w:rPr>
                <w:webHidden/>
              </w:rPr>
              <w:fldChar w:fldCharType="begin"/>
            </w:r>
            <w:r w:rsidR="009A49F8">
              <w:rPr>
                <w:webHidden/>
              </w:rPr>
              <w:instrText xml:space="preserve"> PAGEREF _Toc10492520 \h </w:instrText>
            </w:r>
            <w:r w:rsidR="009A49F8">
              <w:rPr>
                <w:webHidden/>
              </w:rPr>
            </w:r>
            <w:r w:rsidR="009A49F8">
              <w:rPr>
                <w:webHidden/>
              </w:rPr>
              <w:fldChar w:fldCharType="separate"/>
            </w:r>
            <w:r w:rsidR="004A0447">
              <w:rPr>
                <w:webHidden/>
              </w:rPr>
              <w:t>24</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21" w:history="1">
            <w:r w:rsidR="009A49F8" w:rsidRPr="0031118F">
              <w:rPr>
                <w:rStyle w:val="Hyperlink"/>
              </w:rPr>
              <w:t>3.1.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_Toc10492521 \h </w:instrText>
            </w:r>
            <w:r w:rsidR="009A49F8">
              <w:rPr>
                <w:webHidden/>
              </w:rPr>
            </w:r>
            <w:r w:rsidR="009A49F8">
              <w:rPr>
                <w:webHidden/>
              </w:rPr>
              <w:fldChar w:fldCharType="separate"/>
            </w:r>
            <w:r w:rsidR="004A0447">
              <w:rPr>
                <w:webHidden/>
              </w:rPr>
              <w:t>24</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22" w:history="1">
            <w:r w:rsidR="009A49F8" w:rsidRPr="0031118F">
              <w:rPr>
                <w:rStyle w:val="Hyperlink"/>
              </w:rPr>
              <w:t>3.1.1.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_Toc10492522 \h </w:instrText>
            </w:r>
            <w:r w:rsidR="009A49F8">
              <w:rPr>
                <w:webHidden/>
              </w:rPr>
            </w:r>
            <w:r w:rsidR="009A49F8">
              <w:rPr>
                <w:webHidden/>
              </w:rPr>
              <w:fldChar w:fldCharType="separate"/>
            </w:r>
            <w:r w:rsidR="004A0447">
              <w:rPr>
                <w:webHidden/>
              </w:rPr>
              <w:t>24</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23" w:history="1">
            <w:r w:rsidR="009A49F8" w:rsidRPr="0031118F">
              <w:rPr>
                <w:rStyle w:val="Hyperlink"/>
              </w:rPr>
              <w:t>3.1.2.</w:t>
            </w:r>
            <w:r w:rsidR="009A49F8">
              <w:rPr>
                <w:rFonts w:asciiTheme="minorHAnsi" w:eastAsiaTheme="minorEastAsia" w:hAnsiTheme="minorHAnsi" w:cstheme="minorBidi"/>
                <w:sz w:val="22"/>
                <w:szCs w:val="22"/>
              </w:rPr>
              <w:tab/>
            </w:r>
            <w:r w:rsidR="009A49F8" w:rsidRPr="0031118F">
              <w:rPr>
                <w:rStyle w:val="Hyperlink"/>
              </w:rPr>
              <w:t>Các công cụ hỗ trợ</w:t>
            </w:r>
            <w:r w:rsidR="009A49F8">
              <w:rPr>
                <w:webHidden/>
              </w:rPr>
              <w:tab/>
            </w:r>
            <w:r w:rsidR="009A49F8">
              <w:rPr>
                <w:webHidden/>
              </w:rPr>
              <w:fldChar w:fldCharType="begin"/>
            </w:r>
            <w:r w:rsidR="009A49F8">
              <w:rPr>
                <w:webHidden/>
              </w:rPr>
              <w:instrText xml:space="preserve"> PAGEREF _Toc10492523 \h </w:instrText>
            </w:r>
            <w:r w:rsidR="009A49F8">
              <w:rPr>
                <w:webHidden/>
              </w:rPr>
            </w:r>
            <w:r w:rsidR="009A49F8">
              <w:rPr>
                <w:webHidden/>
              </w:rPr>
              <w:fldChar w:fldCharType="separate"/>
            </w:r>
            <w:r w:rsidR="004A0447">
              <w:rPr>
                <w:webHidden/>
              </w:rPr>
              <w:t>24</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24" w:history="1">
            <w:r w:rsidR="009A49F8" w:rsidRPr="0031118F">
              <w:rPr>
                <w:rStyle w:val="Hyperlink"/>
              </w:rPr>
              <w:t>3.1.3.</w:t>
            </w:r>
            <w:r w:rsidR="009A49F8">
              <w:rPr>
                <w:rFonts w:asciiTheme="minorHAnsi" w:eastAsiaTheme="minorEastAsia" w:hAnsiTheme="minorHAnsi" w:cstheme="minorBidi"/>
                <w:sz w:val="22"/>
                <w:szCs w:val="22"/>
              </w:rPr>
              <w:tab/>
            </w:r>
            <w:r w:rsidR="009A49F8" w:rsidRPr="0031118F">
              <w:rPr>
                <w:rStyle w:val="Hyperlink"/>
              </w:rPr>
              <w:t>Cấu hình hệ thống</w:t>
            </w:r>
            <w:r w:rsidR="009A49F8">
              <w:rPr>
                <w:webHidden/>
              </w:rPr>
              <w:tab/>
            </w:r>
            <w:r w:rsidR="009A49F8">
              <w:rPr>
                <w:webHidden/>
              </w:rPr>
              <w:fldChar w:fldCharType="begin"/>
            </w:r>
            <w:r w:rsidR="009A49F8">
              <w:rPr>
                <w:webHidden/>
              </w:rPr>
              <w:instrText xml:space="preserve"> PAGEREF _Toc10492524 \h </w:instrText>
            </w:r>
            <w:r w:rsidR="009A49F8">
              <w:rPr>
                <w:webHidden/>
              </w:rPr>
            </w:r>
            <w:r w:rsidR="009A49F8">
              <w:rPr>
                <w:webHidden/>
              </w:rPr>
              <w:fldChar w:fldCharType="separate"/>
            </w:r>
            <w:r w:rsidR="004A0447">
              <w:rPr>
                <w:webHidden/>
              </w:rPr>
              <w:t>24</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25" w:history="1">
            <w:r w:rsidR="009A49F8" w:rsidRPr="0031118F">
              <w:rPr>
                <w:rStyle w:val="Hyperlink"/>
                <w:lang w:val="vi-VN"/>
              </w:rPr>
              <w:t>3.2.</w:t>
            </w:r>
            <w:r w:rsidR="009A49F8">
              <w:rPr>
                <w:rFonts w:asciiTheme="minorHAnsi" w:eastAsiaTheme="minorEastAsia" w:hAnsiTheme="minorHAnsi" w:cstheme="minorBidi"/>
                <w:sz w:val="22"/>
                <w:szCs w:val="22"/>
              </w:rPr>
              <w:tab/>
            </w:r>
            <w:r w:rsidR="009A49F8" w:rsidRPr="0031118F">
              <w:rPr>
                <w:rStyle w:val="Hyperlink"/>
              </w:rPr>
              <w:t>KẾT QUẢ THỰC</w:t>
            </w:r>
            <w:r w:rsidR="009A49F8">
              <w:rPr>
                <w:webHidden/>
              </w:rPr>
              <w:tab/>
            </w:r>
            <w:r w:rsidR="009A49F8">
              <w:rPr>
                <w:webHidden/>
              </w:rPr>
              <w:fldChar w:fldCharType="begin"/>
            </w:r>
            <w:r w:rsidR="009A49F8">
              <w:rPr>
                <w:webHidden/>
              </w:rPr>
              <w:instrText xml:space="preserve"> PAGEREF _Toc10492525 \h </w:instrText>
            </w:r>
            <w:r w:rsidR="009A49F8">
              <w:rPr>
                <w:webHidden/>
              </w:rPr>
            </w:r>
            <w:r w:rsidR="009A49F8">
              <w:rPr>
                <w:webHidden/>
              </w:rPr>
              <w:fldChar w:fldCharType="separate"/>
            </w:r>
            <w:r w:rsidR="004A0447">
              <w:rPr>
                <w:webHidden/>
              </w:rPr>
              <w:t>25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26" w:history="1">
            <w:r w:rsidR="009A49F8" w:rsidRPr="0031118F">
              <w:rPr>
                <w:rStyle w:val="Hyperlink"/>
              </w:rPr>
              <w:t>3.2.1.</w:t>
            </w:r>
            <w:r w:rsidR="009A49F8">
              <w:rPr>
                <w:rFonts w:asciiTheme="minorHAnsi" w:eastAsiaTheme="minorEastAsia" w:hAnsiTheme="minorHAnsi" w:cstheme="minorBidi"/>
                <w:sz w:val="22"/>
                <w:szCs w:val="22"/>
              </w:rPr>
              <w:tab/>
            </w:r>
            <w:r w:rsidR="009A49F8" w:rsidRPr="0031118F">
              <w:rPr>
                <w:rStyle w:val="Hyperlink"/>
              </w:rPr>
              <w:t>Một số hình ảnh của hệ thống khi triển khai</w:t>
            </w:r>
            <w:r w:rsidR="009A49F8">
              <w:rPr>
                <w:webHidden/>
              </w:rPr>
              <w:tab/>
            </w:r>
            <w:r w:rsidR="009A49F8">
              <w:rPr>
                <w:webHidden/>
              </w:rPr>
              <w:fldChar w:fldCharType="begin"/>
            </w:r>
            <w:r w:rsidR="009A49F8">
              <w:rPr>
                <w:webHidden/>
              </w:rPr>
              <w:instrText xml:space="preserve"> PAGEREF _Toc10492526 \h </w:instrText>
            </w:r>
            <w:r w:rsidR="009A49F8">
              <w:rPr>
                <w:webHidden/>
              </w:rPr>
            </w:r>
            <w:r w:rsidR="009A49F8">
              <w:rPr>
                <w:webHidden/>
              </w:rPr>
              <w:fldChar w:fldCharType="separate"/>
            </w:r>
            <w:r w:rsidR="004A0447">
              <w:rPr>
                <w:webHidden/>
              </w:rPr>
              <w:t>25</w:t>
            </w:r>
            <w:r w:rsidR="009A49F8">
              <w:rPr>
                <w:webHidden/>
              </w:rPr>
              <w:fldChar w:fldCharType="end"/>
            </w:r>
          </w:hyperlink>
        </w:p>
        <w:p w:rsidR="009A49F8" w:rsidRDefault="00DA735E">
          <w:pPr>
            <w:pStyle w:val="TOC3"/>
            <w:tabs>
              <w:tab w:val="left" w:pos="1680"/>
            </w:tabs>
            <w:rPr>
              <w:rFonts w:asciiTheme="minorHAnsi" w:eastAsiaTheme="minorEastAsia" w:hAnsiTheme="minorHAnsi" w:cstheme="minorBidi"/>
              <w:sz w:val="22"/>
              <w:szCs w:val="22"/>
            </w:rPr>
          </w:pPr>
          <w:hyperlink w:anchor="_Toc10492527" w:history="1">
            <w:r w:rsidR="009A49F8" w:rsidRPr="0031118F">
              <w:rPr>
                <w:rStyle w:val="Hyperlink"/>
              </w:rPr>
              <w:t>3.2.2.</w:t>
            </w:r>
            <w:r w:rsidR="009A49F8">
              <w:rPr>
                <w:rFonts w:asciiTheme="minorHAnsi" w:eastAsiaTheme="minorEastAsia" w:hAnsiTheme="minorHAnsi" w:cstheme="minorBidi"/>
                <w:sz w:val="22"/>
                <w:szCs w:val="22"/>
              </w:rPr>
              <w:tab/>
            </w:r>
            <w:r w:rsidR="009A49F8" w:rsidRPr="0031118F">
              <w:rPr>
                <w:rStyle w:val="Hyperlink"/>
              </w:rPr>
              <w:t>Kết quả thực hiện</w:t>
            </w:r>
            <w:r w:rsidR="009A49F8">
              <w:rPr>
                <w:webHidden/>
              </w:rPr>
              <w:tab/>
            </w:r>
            <w:r w:rsidR="009A49F8">
              <w:rPr>
                <w:webHidden/>
              </w:rPr>
              <w:fldChar w:fldCharType="begin"/>
            </w:r>
            <w:r w:rsidR="009A49F8">
              <w:rPr>
                <w:webHidden/>
              </w:rPr>
              <w:instrText xml:space="preserve"> PAGEREF _Toc10492527 \h </w:instrText>
            </w:r>
            <w:r w:rsidR="009A49F8">
              <w:rPr>
                <w:webHidden/>
              </w:rPr>
            </w:r>
            <w:r w:rsidR="009A49F8">
              <w:rPr>
                <w:webHidden/>
              </w:rPr>
              <w:fldChar w:fldCharType="separate"/>
            </w:r>
            <w:r w:rsidR="004A0447">
              <w:rPr>
                <w:webHidden/>
              </w:rPr>
              <w:t>30</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28" w:history="1">
            <w:r w:rsidR="009A49F8" w:rsidRPr="0031118F">
              <w:rPr>
                <w:rStyle w:val="Hyperlink"/>
              </w:rPr>
              <w:t>3.3.</w:t>
            </w:r>
            <w:r w:rsidR="009A49F8">
              <w:rPr>
                <w:rFonts w:asciiTheme="minorHAnsi" w:eastAsiaTheme="minorEastAsia" w:hAnsiTheme="minorHAnsi" w:cstheme="minorBidi"/>
                <w:sz w:val="22"/>
                <w:szCs w:val="22"/>
              </w:rPr>
              <w:tab/>
            </w:r>
            <w:r w:rsidR="009A49F8" w:rsidRPr="0031118F">
              <w:rPr>
                <w:rStyle w:val="Hyperlink"/>
              </w:rPr>
              <w:t>NHẬN XÉT ĐÁNH GIÁ KẾT QUẢ</w:t>
            </w:r>
            <w:r w:rsidR="009A49F8">
              <w:rPr>
                <w:webHidden/>
              </w:rPr>
              <w:tab/>
            </w:r>
            <w:r w:rsidR="009A49F8">
              <w:rPr>
                <w:webHidden/>
              </w:rPr>
              <w:fldChar w:fldCharType="begin"/>
            </w:r>
            <w:r w:rsidR="009A49F8">
              <w:rPr>
                <w:webHidden/>
              </w:rPr>
              <w:instrText xml:space="preserve"> PAGEREF _Toc10492528 \h </w:instrText>
            </w:r>
            <w:r w:rsidR="009A49F8">
              <w:rPr>
                <w:webHidden/>
              </w:rPr>
            </w:r>
            <w:r w:rsidR="009A49F8">
              <w:rPr>
                <w:webHidden/>
              </w:rPr>
              <w:fldChar w:fldCharType="separate"/>
            </w:r>
            <w:r w:rsidR="004A0447">
              <w:rPr>
                <w:webHidden/>
              </w:rPr>
              <w:t>31</w:t>
            </w:r>
            <w:r w:rsidR="009A49F8">
              <w:rPr>
                <w:webHidden/>
              </w:rPr>
              <w:fldChar w:fldCharType="end"/>
            </w:r>
          </w:hyperlink>
        </w:p>
        <w:p w:rsidR="009A49F8" w:rsidRDefault="00DA735E">
          <w:pPr>
            <w:pStyle w:val="TOC2"/>
            <w:tabs>
              <w:tab w:val="left" w:pos="960"/>
            </w:tabs>
            <w:rPr>
              <w:rFonts w:asciiTheme="minorHAnsi" w:eastAsiaTheme="minorEastAsia" w:hAnsiTheme="minorHAnsi" w:cstheme="minorBidi"/>
              <w:sz w:val="22"/>
              <w:szCs w:val="22"/>
            </w:rPr>
          </w:pPr>
          <w:hyperlink w:anchor="_Toc10492529" w:history="1">
            <w:r w:rsidR="009A49F8" w:rsidRPr="0031118F">
              <w:rPr>
                <w:rStyle w:val="Hyperlink"/>
              </w:rPr>
              <w:t>3.4.</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_Toc10492529 \h </w:instrText>
            </w:r>
            <w:r w:rsidR="009A49F8">
              <w:rPr>
                <w:webHidden/>
              </w:rPr>
            </w:r>
            <w:r w:rsidR="009A49F8">
              <w:rPr>
                <w:webHidden/>
              </w:rPr>
              <w:fldChar w:fldCharType="separate"/>
            </w:r>
            <w:r w:rsidR="004A0447">
              <w:rPr>
                <w:webHidden/>
              </w:rPr>
              <w:t>31</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530" w:history="1">
            <w:r w:rsidR="009A49F8" w:rsidRPr="0031118F">
              <w:rPr>
                <w:rStyle w:val="Hyperlink"/>
              </w:rPr>
              <w:t>KẾT LUẬN VÀ HƯỚNG PHÁT TRIỂN</w:t>
            </w:r>
            <w:r w:rsidR="009A49F8">
              <w:rPr>
                <w:webHidden/>
              </w:rPr>
              <w:tab/>
            </w:r>
            <w:r w:rsidR="009A49F8">
              <w:rPr>
                <w:webHidden/>
              </w:rPr>
              <w:fldChar w:fldCharType="begin"/>
            </w:r>
            <w:r w:rsidR="009A49F8">
              <w:rPr>
                <w:webHidden/>
              </w:rPr>
              <w:instrText xml:space="preserve"> PAGEREF _Toc10492530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531" w:history="1">
            <w:r w:rsidR="009A49F8" w:rsidRPr="0031118F">
              <w:rPr>
                <w:rStyle w:val="Hyperlink"/>
              </w:rPr>
              <w:t>KẾT QUẢ ĐẠT ĐƯỢC</w:t>
            </w:r>
            <w:r w:rsidR="009A49F8">
              <w:rPr>
                <w:webHidden/>
              </w:rPr>
              <w:tab/>
            </w:r>
            <w:r w:rsidR="009A49F8">
              <w:rPr>
                <w:webHidden/>
              </w:rPr>
              <w:fldChar w:fldCharType="begin"/>
            </w:r>
            <w:r w:rsidR="009A49F8">
              <w:rPr>
                <w:webHidden/>
              </w:rPr>
              <w:instrText xml:space="preserve"> PAGEREF _Toc10492531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3"/>
            <w:rPr>
              <w:rFonts w:asciiTheme="minorHAnsi" w:eastAsiaTheme="minorEastAsia" w:hAnsiTheme="minorHAnsi" w:cstheme="minorBidi"/>
              <w:sz w:val="22"/>
              <w:szCs w:val="22"/>
            </w:rPr>
          </w:pPr>
          <w:hyperlink w:anchor="_Toc10492532" w:history="1">
            <w:r w:rsidR="009A49F8" w:rsidRPr="0031118F">
              <w:rPr>
                <w:rStyle w:val="Hyperlink"/>
              </w:rPr>
              <w:t>Về mặt lý thuyết</w:t>
            </w:r>
            <w:r w:rsidR="009A49F8">
              <w:rPr>
                <w:webHidden/>
              </w:rPr>
              <w:tab/>
            </w:r>
            <w:r w:rsidR="009A49F8">
              <w:rPr>
                <w:webHidden/>
              </w:rPr>
              <w:fldChar w:fldCharType="begin"/>
            </w:r>
            <w:r w:rsidR="009A49F8">
              <w:rPr>
                <w:webHidden/>
              </w:rPr>
              <w:instrText xml:space="preserve"> PAGEREF _Toc10492532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3"/>
            <w:rPr>
              <w:rFonts w:asciiTheme="minorHAnsi" w:eastAsiaTheme="minorEastAsia" w:hAnsiTheme="minorHAnsi" w:cstheme="minorBidi"/>
              <w:sz w:val="22"/>
              <w:szCs w:val="22"/>
            </w:rPr>
          </w:pPr>
          <w:hyperlink w:anchor="_Toc10492533" w:history="1">
            <w:r w:rsidR="009A49F8" w:rsidRPr="0031118F">
              <w:rPr>
                <w:rStyle w:val="Hyperlink"/>
              </w:rPr>
              <w:t>Về mặt thực tiễn</w:t>
            </w:r>
            <w:r w:rsidR="009A49F8">
              <w:rPr>
                <w:webHidden/>
              </w:rPr>
              <w:tab/>
            </w:r>
            <w:r w:rsidR="009A49F8">
              <w:rPr>
                <w:webHidden/>
              </w:rPr>
              <w:fldChar w:fldCharType="begin"/>
            </w:r>
            <w:r w:rsidR="009A49F8">
              <w:rPr>
                <w:webHidden/>
              </w:rPr>
              <w:instrText xml:space="preserve"> PAGEREF _Toc10492533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534" w:history="1">
            <w:r w:rsidR="009A49F8" w:rsidRPr="0031118F">
              <w:rPr>
                <w:rStyle w:val="Hyperlink"/>
              </w:rPr>
              <w:t>HẠN CHẾ</w:t>
            </w:r>
            <w:r w:rsidR="009A49F8">
              <w:rPr>
                <w:webHidden/>
              </w:rPr>
              <w:tab/>
            </w:r>
            <w:r w:rsidR="009A49F8">
              <w:rPr>
                <w:webHidden/>
              </w:rPr>
              <w:fldChar w:fldCharType="begin"/>
            </w:r>
            <w:r w:rsidR="009A49F8">
              <w:rPr>
                <w:webHidden/>
              </w:rPr>
              <w:instrText xml:space="preserve"> PAGEREF _Toc10492534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2"/>
            <w:rPr>
              <w:rFonts w:asciiTheme="minorHAnsi" w:eastAsiaTheme="minorEastAsia" w:hAnsiTheme="minorHAnsi" w:cstheme="minorBidi"/>
              <w:sz w:val="22"/>
              <w:szCs w:val="22"/>
            </w:rPr>
          </w:pPr>
          <w:hyperlink w:anchor="_Toc10492535" w:history="1">
            <w:r w:rsidR="009A49F8" w:rsidRPr="0031118F">
              <w:rPr>
                <w:rStyle w:val="Hyperlink"/>
              </w:rPr>
              <w:t>KIẾN NGHỊ VÀ HƯỚNG PHÁT TRIỂN</w:t>
            </w:r>
            <w:r w:rsidR="009A49F8">
              <w:rPr>
                <w:webHidden/>
              </w:rPr>
              <w:tab/>
            </w:r>
            <w:r w:rsidR="009A49F8">
              <w:rPr>
                <w:webHidden/>
              </w:rPr>
              <w:fldChar w:fldCharType="begin"/>
            </w:r>
            <w:r w:rsidR="009A49F8">
              <w:rPr>
                <w:webHidden/>
              </w:rPr>
              <w:instrText xml:space="preserve"> PAGEREF _Toc10492535 \h </w:instrText>
            </w:r>
            <w:r w:rsidR="009A49F8">
              <w:rPr>
                <w:webHidden/>
              </w:rPr>
            </w:r>
            <w:r w:rsidR="009A49F8">
              <w:rPr>
                <w:webHidden/>
              </w:rPr>
              <w:fldChar w:fldCharType="separate"/>
            </w:r>
            <w:r w:rsidR="004A0447">
              <w:rPr>
                <w:webHidden/>
              </w:rPr>
              <w:t>32</w:t>
            </w:r>
            <w:r w:rsidR="009A49F8">
              <w:rPr>
                <w:webHidden/>
              </w:rPr>
              <w:fldChar w:fldCharType="end"/>
            </w:r>
          </w:hyperlink>
        </w:p>
        <w:p w:rsidR="009A49F8" w:rsidRDefault="00DA735E">
          <w:pPr>
            <w:pStyle w:val="TOC1"/>
            <w:rPr>
              <w:rFonts w:asciiTheme="minorHAnsi" w:eastAsiaTheme="minorEastAsia" w:hAnsiTheme="minorHAnsi" w:cstheme="minorBidi"/>
              <w:b w:val="0"/>
              <w:caps w:val="0"/>
              <w:sz w:val="22"/>
              <w:szCs w:val="22"/>
            </w:rPr>
          </w:pPr>
          <w:hyperlink w:anchor="_Toc10492536" w:history="1">
            <w:r w:rsidR="009A49F8" w:rsidRPr="0031118F">
              <w:rPr>
                <w:rStyle w:val="Hyperlink"/>
              </w:rPr>
              <w:t>TÀI LIỆU THAM KHẢO</w:t>
            </w:r>
            <w:r w:rsidR="009A49F8">
              <w:rPr>
                <w:webHidden/>
              </w:rPr>
              <w:tab/>
            </w:r>
            <w:r w:rsidR="009A49F8">
              <w:rPr>
                <w:webHidden/>
              </w:rPr>
              <w:fldChar w:fldCharType="begin"/>
            </w:r>
            <w:r w:rsidR="009A49F8">
              <w:rPr>
                <w:webHidden/>
              </w:rPr>
              <w:instrText xml:space="preserve"> PAGEREF _Toc10492536 \h </w:instrText>
            </w:r>
            <w:r w:rsidR="009A49F8">
              <w:rPr>
                <w:webHidden/>
              </w:rPr>
            </w:r>
            <w:r w:rsidR="009A49F8">
              <w:rPr>
                <w:webHidden/>
              </w:rPr>
              <w:fldChar w:fldCharType="separate"/>
            </w:r>
            <w:r w:rsidR="004A0447">
              <w:rPr>
                <w:webHidden/>
              </w:rPr>
              <w:t>34</w:t>
            </w:r>
            <w:r w:rsidR="009A49F8">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2" w:name="_Toc10492475"/>
      <w:r w:rsidRPr="009B1161">
        <w:lastRenderedPageBreak/>
        <w:t>D</w:t>
      </w:r>
      <w:r w:rsidR="00897CFF">
        <w:t>ANH SÁCH CÁC HÌNH VẼ</w:t>
      </w:r>
      <w:bookmarkEnd w:id="12"/>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4A0447">
          <w:rPr>
            <w:noProof/>
            <w:webHidden/>
          </w:rPr>
          <w:t>4</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sidR="004A0447">
          <w:rPr>
            <w:noProof/>
            <w:webHidden/>
          </w:rPr>
          <w:t>5</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sidR="004A0447">
          <w:rPr>
            <w:noProof/>
            <w:webHidden/>
          </w:rPr>
          <w:t>5</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sidR="004A0447">
          <w:rPr>
            <w:noProof/>
            <w:webHidden/>
          </w:rPr>
          <w:t>7</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sidR="004A0447">
          <w:rPr>
            <w:noProof/>
            <w:webHidden/>
          </w:rPr>
          <w:t>12</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sidR="004A0447">
          <w:rPr>
            <w:noProof/>
            <w:webHidden/>
          </w:rPr>
          <w:t>14</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sidR="004A0447">
          <w:rPr>
            <w:noProof/>
            <w:webHidden/>
          </w:rPr>
          <w:t>16</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sidR="004A0447">
          <w:rPr>
            <w:noProof/>
            <w:webHidden/>
          </w:rPr>
          <w:t>16</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sidR="004A0447">
          <w:rPr>
            <w:noProof/>
            <w:webHidden/>
          </w:rPr>
          <w:t>16</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sidR="004A0447">
          <w:rPr>
            <w:noProof/>
            <w:webHidden/>
          </w:rPr>
          <w:t>17</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sidR="004A0447">
          <w:rPr>
            <w:noProof/>
            <w:webHidden/>
          </w:rPr>
          <w:t>23</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sidR="004A0447">
          <w:rPr>
            <w:noProof/>
            <w:webHidden/>
          </w:rPr>
          <w:t>23</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sidR="004A0447">
          <w:rPr>
            <w:noProof/>
            <w:webHidden/>
          </w:rPr>
          <w:t>25</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sidR="004A0447">
          <w:rPr>
            <w:noProof/>
            <w:webHidden/>
          </w:rPr>
          <w:t>25</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sidR="004A0447">
          <w:rPr>
            <w:noProof/>
            <w:webHidden/>
          </w:rPr>
          <w:t>26</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sidR="004A0447">
          <w:rPr>
            <w:noProof/>
            <w:webHidden/>
          </w:rPr>
          <w:t>26</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sidR="004A0447">
          <w:rPr>
            <w:noProof/>
            <w:webHidden/>
          </w:rPr>
          <w:t>27</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sidR="004A0447">
          <w:rPr>
            <w:noProof/>
            <w:webHidden/>
          </w:rPr>
          <w:t>27</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sidR="004A0447">
          <w:rPr>
            <w:noProof/>
            <w:webHidden/>
          </w:rPr>
          <w:t>28</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sidR="004A0447">
          <w:rPr>
            <w:noProof/>
            <w:webHidden/>
          </w:rPr>
          <w:t>28</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sidR="004A0447">
          <w:rPr>
            <w:noProof/>
            <w:webHidden/>
          </w:rPr>
          <w:t>29</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3" w:name="_Toc10492476"/>
      <w:r>
        <w:lastRenderedPageBreak/>
        <w:t>D</w:t>
      </w:r>
      <w:r w:rsidR="006737B8">
        <w:t>ANH SÁCH CÁC BẢNG</w:t>
      </w:r>
      <w:bookmarkEnd w:id="13"/>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4A0447">
          <w:rPr>
            <w:noProof/>
            <w:webHidden/>
          </w:rPr>
          <w:t>19</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sidR="004A0447">
          <w:rPr>
            <w:noProof/>
            <w:webHidden/>
          </w:rPr>
          <w:t>19</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sidR="004A0447">
          <w:rPr>
            <w:noProof/>
            <w:webHidden/>
          </w:rPr>
          <w:t>20</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sidR="004A0447">
          <w:rPr>
            <w:noProof/>
            <w:webHidden/>
          </w:rPr>
          <w:t>20</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sidR="004A0447">
          <w:rPr>
            <w:noProof/>
            <w:webHidden/>
          </w:rPr>
          <w:t>20</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sidR="004A0447">
          <w:rPr>
            <w:noProof/>
            <w:webHidden/>
          </w:rPr>
          <w:t>21</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w:t>
        </w:r>
        <w:r w:rsidR="00100509">
          <w:rPr>
            <w:rStyle w:val="Hyperlink"/>
            <w:noProof/>
          </w:rPr>
          <w:t>permission</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sidR="004A0447">
          <w:rPr>
            <w:noProof/>
            <w:webHidden/>
          </w:rPr>
          <w:t>21</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w:t>
        </w:r>
        <w:r w:rsidR="00100509">
          <w:rPr>
            <w:rStyle w:val="Hyperlink"/>
            <w:noProof/>
          </w:rPr>
          <w:t>node_member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sidR="004A0447">
          <w:rPr>
            <w:noProof/>
            <w:webHidden/>
          </w:rPr>
          <w:t>21</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 xml:space="preserve">Bảng 2.10 Bảng </w:t>
        </w:r>
        <w:r w:rsidR="00100509">
          <w:rPr>
            <w:rStyle w:val="Hyperlink"/>
            <w:noProof/>
          </w:rPr>
          <w:t>chi tiết người trong dòng tộc</w:t>
        </w:r>
        <w:r w:rsidR="0044036E" w:rsidRPr="005212E0">
          <w:rPr>
            <w:rStyle w:val="Hyperlink"/>
            <w:noProof/>
          </w:rPr>
          <w:t>(</w:t>
        </w:r>
        <w:r w:rsidR="00100509">
          <w:rPr>
            <w:rStyle w:val="Hyperlink"/>
            <w:noProof/>
          </w:rPr>
          <w:t>description_member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sidR="004A0447">
          <w:rPr>
            <w:noProof/>
            <w:webHidden/>
          </w:rPr>
          <w:t>22</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sidR="004A0447">
          <w:rPr>
            <w:noProof/>
            <w:webHidden/>
          </w:rPr>
          <w:t>30</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sidR="004A0447">
          <w:rPr>
            <w:noProof/>
            <w:webHidden/>
          </w:rPr>
          <w:t>30</w:t>
        </w:r>
        <w:r w:rsidR="0044036E">
          <w:rPr>
            <w:noProof/>
            <w:webHidden/>
          </w:rPr>
          <w:fldChar w:fldCharType="end"/>
        </w:r>
      </w:hyperlink>
    </w:p>
    <w:p w:rsidR="0044036E" w:rsidRDefault="00DA735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sidR="004A0447">
          <w:rPr>
            <w:noProof/>
            <w:webHidden/>
          </w:rPr>
          <w:t>31</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4" w:name="_Toc10492477"/>
      <w:r w:rsidRPr="00C00AB6">
        <w:lastRenderedPageBreak/>
        <w:t>D</w:t>
      </w:r>
      <w:r w:rsidR="00292D47">
        <w:t xml:space="preserve">ANH SÁCH CÁC </w:t>
      </w:r>
      <w:r w:rsidR="003316D0">
        <w:t>KÝ HIỆU, CHỮ</w:t>
      </w:r>
      <w:r w:rsidR="00292D47">
        <w:t xml:space="preserve"> VIẾT TẮT</w:t>
      </w:r>
      <w:bookmarkEnd w:id="14"/>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DA735E"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5" w:name="_Toc10492478"/>
      <w:r>
        <w:lastRenderedPageBreak/>
        <w:t>MỞ ĐẦU</w:t>
      </w:r>
      <w:bookmarkEnd w:id="15"/>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6" w:name="_Toc10492479"/>
      <w:r>
        <w:t>GIỚI THIỆU ĐỀ TÀI</w:t>
      </w:r>
      <w:bookmarkEnd w:id="16"/>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w:t>
      </w:r>
      <w:r w:rsidR="00096A3A">
        <w:t>âng cao đời sống về vật chất, ti</w:t>
      </w:r>
      <w:r w:rsidRPr="004C554F">
        <w:t>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proofErr w:type="gramStart"/>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w:t>
      </w:r>
      <w:r w:rsidR="00E607D3">
        <w:tab/>
      </w:r>
      <w:r w:rsidRPr="004C554F">
        <w:t xml:space="preserve">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roofErr w:type="gramEnd"/>
    </w:p>
    <w:p w:rsidR="005510D5" w:rsidRDefault="004A7957" w:rsidP="0039095B">
      <w:pPr>
        <w:pStyle w:val="Paragraph"/>
        <w:spacing w:before="0" w:line="312" w:lineRule="auto"/>
      </w:pPr>
      <w:r w:rsidRPr="004C554F">
        <w:t>Với những lý do,</w:t>
      </w:r>
      <w:r w:rsidR="00F94582" w:rsidRPr="004C554F">
        <w:t xml:space="preserve"> ý tưởng trên, nay </w:t>
      </w:r>
      <w:r w:rsidR="0047180F">
        <w:t>em đề xuất</w:t>
      </w:r>
      <w:r w:rsidRPr="004C554F">
        <w:t xml:space="preserve"> đề</w:t>
      </w:r>
      <w:r w:rsidR="00F94582" w:rsidRPr="004C554F">
        <w:t xml:space="preserve"> tài</w:t>
      </w:r>
      <w:r w:rsidRPr="004C554F">
        <w:t xml:space="preserve"> “</w:t>
      </w:r>
      <w:r w:rsidR="009970D6">
        <w:rPr>
          <w:b/>
        </w:rPr>
        <w:t>Xây dựng website quản lí cây phả hệ các dòng họ</w:t>
      </w:r>
      <w:r w:rsidRPr="004C554F">
        <w:t>”.</w:t>
      </w:r>
    </w:p>
    <w:p w:rsidR="00CE4A53" w:rsidRPr="004A7957" w:rsidRDefault="00CE4A53" w:rsidP="0039095B">
      <w:pPr>
        <w:pStyle w:val="Paragraph"/>
        <w:spacing w:before="0" w:line="312" w:lineRule="auto"/>
        <w:rPr>
          <w:szCs w:val="26"/>
        </w:rPr>
      </w:pPr>
    </w:p>
    <w:p w:rsidR="007C7FBF" w:rsidRPr="00F80C38" w:rsidRDefault="00A707BD" w:rsidP="00E5350D">
      <w:pPr>
        <w:pStyle w:val="Heading2"/>
        <w:numPr>
          <w:ilvl w:val="0"/>
          <w:numId w:val="0"/>
        </w:numPr>
        <w:ind w:left="284"/>
      </w:pPr>
      <w:bookmarkStart w:id="17" w:name="_Toc10492480"/>
      <w:r>
        <w:t>PHẠM VI ĐỀ TÀI</w:t>
      </w:r>
      <w:bookmarkEnd w:id="17"/>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33373E" w:rsidP="004C554F">
      <w:pPr>
        <w:pStyle w:val="Paragraph"/>
        <w:spacing w:before="0" w:line="312" w:lineRule="auto"/>
      </w:pPr>
    </w:p>
    <w:p w:rsidR="00C00AB6" w:rsidRPr="00F80C38" w:rsidRDefault="003C6174" w:rsidP="00E5350D">
      <w:pPr>
        <w:pStyle w:val="Heading2"/>
        <w:numPr>
          <w:ilvl w:val="0"/>
          <w:numId w:val="0"/>
        </w:numPr>
        <w:ind w:left="284"/>
      </w:pPr>
      <w:bookmarkStart w:id="18" w:name="_Toc10492481"/>
      <w:r>
        <w:t>TRIỂN KHAI ĐỀ TÀI</w:t>
      </w:r>
      <w:bookmarkEnd w:id="18"/>
    </w:p>
    <w:p w:rsidR="007C7FBF" w:rsidRPr="00F80C38" w:rsidRDefault="007C7FBF" w:rsidP="00D2589E">
      <w:pPr>
        <w:pStyle w:val="Paragraph"/>
        <w:spacing w:before="0" w:line="312" w:lineRule="auto"/>
      </w:pPr>
      <w:bookmarkStart w:id="19" w:name="_Toc326402575"/>
      <w:bookmarkStart w:id="20" w:name="_Toc483135712"/>
      <w:r w:rsidRPr="00F80C38">
        <w:t>Các bước thực hiện</w:t>
      </w:r>
      <w:bookmarkEnd w:id="19"/>
      <w:bookmarkEnd w:id="20"/>
      <w:r w:rsidR="00D2589E">
        <w:t>:</w:t>
      </w:r>
    </w:p>
    <w:p w:rsidR="009F0340" w:rsidRPr="00B94AFE" w:rsidRDefault="0033373E" w:rsidP="00CE4A53">
      <w:pPr>
        <w:pStyle w:val="Paragraph"/>
        <w:numPr>
          <w:ilvl w:val="0"/>
          <w:numId w:val="29"/>
        </w:numPr>
        <w:spacing w:before="0" w:line="312" w:lineRule="auto"/>
        <w:rPr>
          <w:szCs w:val="26"/>
        </w:rPr>
      </w:pPr>
      <w:r w:rsidRPr="00B94AFE">
        <w:rPr>
          <w:szCs w:val="26"/>
        </w:rPr>
        <w:t>Phân tích</w:t>
      </w:r>
      <w:r w:rsidR="00865489">
        <w:rPr>
          <w:szCs w:val="26"/>
        </w:rPr>
        <w:t xml:space="preserve"> các yêu cầu sử dụng của đề tài</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Phân tích thiết kế hệ thống</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Xây dựng cơ sở dữ liệu</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Xây dựng hệ thống</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Triển khai hoạt động, đồng thời tiến h</w:t>
      </w:r>
      <w:r w:rsidR="00865489">
        <w:rPr>
          <w:szCs w:val="26"/>
        </w:rPr>
        <w:t>ành kiểm thử đảm bảo chất lượng</w:t>
      </w:r>
      <w:r w:rsidR="00CE4A53">
        <w:rPr>
          <w:szCs w:val="26"/>
        </w:rPr>
        <w:t>,</w:t>
      </w:r>
    </w:p>
    <w:p w:rsidR="00EE7D15" w:rsidRPr="00B94AFE" w:rsidRDefault="0033373E" w:rsidP="00CE4A53">
      <w:pPr>
        <w:pStyle w:val="Paragraph"/>
        <w:numPr>
          <w:ilvl w:val="0"/>
          <w:numId w:val="29"/>
        </w:numPr>
        <w:spacing w:before="0" w:line="312" w:lineRule="auto"/>
        <w:rPr>
          <w:szCs w:val="26"/>
        </w:rPr>
      </w:pPr>
      <w:r w:rsidRPr="00B94AFE">
        <w:rPr>
          <w:szCs w:val="26"/>
        </w:rPr>
        <w:t>Viết báo cáo tổng kết đ</w:t>
      </w:r>
      <w:r w:rsidR="00865489">
        <w:rPr>
          <w:szCs w:val="26"/>
        </w:rPr>
        <w:t>ề tài và đề ra hướng phát triển</w:t>
      </w:r>
      <w:r w:rsidR="00CE4A53">
        <w:rPr>
          <w:szCs w:val="26"/>
        </w:rPr>
        <w:t>.</w:t>
      </w:r>
    </w:p>
    <w:p w:rsidR="007C7FBF" w:rsidRPr="00F80C38" w:rsidRDefault="008767E2" w:rsidP="00E5350D">
      <w:pPr>
        <w:pStyle w:val="Heading2"/>
        <w:numPr>
          <w:ilvl w:val="0"/>
          <w:numId w:val="0"/>
        </w:numPr>
        <w:ind w:left="284"/>
      </w:pPr>
      <w:bookmarkStart w:id="21" w:name="_Toc326402576"/>
      <w:bookmarkStart w:id="22" w:name="_Toc483135713"/>
      <w:bookmarkStart w:id="23" w:name="_Toc10492482"/>
      <w:r>
        <w:lastRenderedPageBreak/>
        <w:t>MỤC TIÊU</w:t>
      </w:r>
      <w:bookmarkEnd w:id="21"/>
      <w:bookmarkEnd w:id="22"/>
      <w:bookmarkEnd w:id="23"/>
    </w:p>
    <w:p w:rsidR="00B94AFE" w:rsidRPr="00B94AFE" w:rsidRDefault="0033373E" w:rsidP="00CE4A53">
      <w:pPr>
        <w:pStyle w:val="Paragraph"/>
        <w:numPr>
          <w:ilvl w:val="0"/>
          <w:numId w:val="29"/>
        </w:numPr>
        <w:spacing w:before="0" w:line="312" w:lineRule="auto"/>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r w:rsidR="00CE4A53">
        <w:rPr>
          <w:szCs w:val="26"/>
        </w:rPr>
        <w:t>,</w:t>
      </w:r>
    </w:p>
    <w:p w:rsidR="00B644FE" w:rsidRPr="00B94AFE" w:rsidRDefault="00B94AFE" w:rsidP="00CE4A53">
      <w:pPr>
        <w:pStyle w:val="Paragraph"/>
        <w:numPr>
          <w:ilvl w:val="0"/>
          <w:numId w:val="29"/>
        </w:numPr>
        <w:spacing w:before="0" w:line="312" w:lineRule="auto"/>
        <w:rPr>
          <w:szCs w:val="26"/>
        </w:rPr>
      </w:pPr>
      <w:r w:rsidRPr="00B94AFE">
        <w:rPr>
          <w:szCs w:val="26"/>
        </w:rPr>
        <w:t>Người dùng có thể sử dụng để xâ</w:t>
      </w:r>
      <w:r w:rsidR="00CE4A53">
        <w:rPr>
          <w:szCs w:val="26"/>
        </w:rPr>
        <w:t>y dựng cây phả hệ trên hệ thống,</w:t>
      </w:r>
    </w:p>
    <w:p w:rsidR="00B94AFE" w:rsidRDefault="00B94AFE" w:rsidP="00CE4A53">
      <w:pPr>
        <w:pStyle w:val="Paragraph"/>
        <w:numPr>
          <w:ilvl w:val="0"/>
          <w:numId w:val="29"/>
        </w:numPr>
        <w:spacing w:before="0" w:line="312" w:lineRule="auto"/>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4" w:name="_Toc326402571"/>
      <w:bookmarkStart w:id="25" w:name="_Toc483135708"/>
      <w:bookmarkStart w:id="26" w:name="_Toc10492483"/>
      <w:r w:rsidRPr="004A7957">
        <w:t>M</w:t>
      </w:r>
      <w:bookmarkEnd w:id="24"/>
      <w:bookmarkEnd w:id="25"/>
      <w:r w:rsidR="008767E2">
        <w:t>ỤC ĐÍCH</w:t>
      </w:r>
      <w:bookmarkEnd w:id="26"/>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CE4A53">
      <w:pPr>
        <w:pStyle w:val="Paragraph"/>
        <w:numPr>
          <w:ilvl w:val="0"/>
          <w:numId w:val="29"/>
        </w:numPr>
        <w:spacing w:before="0" w:line="312" w:lineRule="auto"/>
        <w:rPr>
          <w:szCs w:val="26"/>
        </w:rPr>
      </w:pPr>
      <w:r w:rsidRPr="004A7957">
        <w:rPr>
          <w:szCs w:val="26"/>
        </w:rPr>
        <w:t xml:space="preserve">Xây dựng hệ thống </w:t>
      </w:r>
      <w:r w:rsidR="00CE4A53">
        <w:rPr>
          <w:szCs w:val="26"/>
        </w:rPr>
        <w:t>lưu trữ cây phả hệ các dòng tộc,</w:t>
      </w:r>
    </w:p>
    <w:p w:rsidR="0039095B" w:rsidRDefault="0039095B" w:rsidP="00CE4A53">
      <w:pPr>
        <w:pStyle w:val="Paragraph"/>
        <w:numPr>
          <w:ilvl w:val="0"/>
          <w:numId w:val="29"/>
        </w:numPr>
        <w:spacing w:before="0" w:line="312" w:lineRule="auto"/>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00CE4A53">
        <w:rPr>
          <w:szCs w:val="26"/>
        </w:rPr>
        <w:t>,</w:t>
      </w:r>
    </w:p>
    <w:p w:rsidR="0039095B" w:rsidRPr="0039095B" w:rsidRDefault="0039095B" w:rsidP="00CE4A53">
      <w:pPr>
        <w:pStyle w:val="Paragraph"/>
        <w:numPr>
          <w:ilvl w:val="0"/>
          <w:numId w:val="29"/>
        </w:numPr>
        <w:spacing w:before="0" w:line="312" w:lineRule="auto"/>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7" w:name="_Toc326402577"/>
      <w:bookmarkStart w:id="28" w:name="_Toc483135714"/>
      <w:bookmarkStart w:id="29" w:name="_Toc10492484"/>
      <w:r w:rsidRPr="00F80C38">
        <w:t>K</w:t>
      </w:r>
      <w:bookmarkEnd w:id="27"/>
      <w:bookmarkEnd w:id="28"/>
      <w:r w:rsidR="008767E2">
        <w:t>ẾT QUẢ DỰ KIẾN</w:t>
      </w:r>
      <w:bookmarkEnd w:id="29"/>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CE4A53">
      <w:pPr>
        <w:pStyle w:val="Paragraph"/>
        <w:numPr>
          <w:ilvl w:val="0"/>
          <w:numId w:val="29"/>
        </w:numPr>
        <w:spacing w:before="0" w:line="312" w:lineRule="auto"/>
        <w:rPr>
          <w:szCs w:val="26"/>
        </w:rPr>
      </w:pPr>
      <w:r w:rsidRPr="00B94AFE">
        <w:rPr>
          <w:szCs w:val="26"/>
        </w:rPr>
        <w:t xml:space="preserve">Tìm hiểu về Java và </w:t>
      </w:r>
      <w:r w:rsidR="00B94AFE" w:rsidRPr="00B94AFE">
        <w:rPr>
          <w:szCs w:val="26"/>
        </w:rPr>
        <w:t xml:space="preserve">frame work Spring boot kết hợp với </w:t>
      </w:r>
      <w:r w:rsidRPr="00B94AFE">
        <w:rPr>
          <w:szCs w:val="26"/>
        </w:rPr>
        <w:t>mô hình MVC</w:t>
      </w:r>
      <w:r w:rsidR="00CE4A53">
        <w:rPr>
          <w:szCs w:val="26"/>
        </w:rPr>
        <w:t>,</w:t>
      </w:r>
    </w:p>
    <w:p w:rsidR="00B3207F" w:rsidRPr="00B94AFE" w:rsidRDefault="00B3207F" w:rsidP="00CE4A53">
      <w:pPr>
        <w:pStyle w:val="Paragraph"/>
        <w:numPr>
          <w:ilvl w:val="0"/>
          <w:numId w:val="29"/>
        </w:numPr>
        <w:spacing w:before="0" w:line="312" w:lineRule="auto"/>
        <w:rPr>
          <w:szCs w:val="26"/>
        </w:rPr>
      </w:pPr>
      <w:r w:rsidRPr="00B94AFE">
        <w:rPr>
          <w:szCs w:val="26"/>
        </w:rPr>
        <w:t xml:space="preserve">Phân tích yêu cầu </w:t>
      </w:r>
      <w:r w:rsidR="00CE4A53">
        <w:rPr>
          <w:szCs w:val="26"/>
        </w:rPr>
        <w:t>người dùng và thiết kế hệ thống,</w:t>
      </w:r>
    </w:p>
    <w:p w:rsidR="00B94AFE" w:rsidRDefault="00B3207F" w:rsidP="00CE4A53">
      <w:pPr>
        <w:pStyle w:val="Paragraph"/>
        <w:numPr>
          <w:ilvl w:val="0"/>
          <w:numId w:val="29"/>
        </w:numPr>
        <w:spacing w:before="0" w:line="312" w:lineRule="auto"/>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30" w:name="_Toc10492485"/>
      <w:r>
        <w:t>Ý NGHĨA</w:t>
      </w:r>
      <w:bookmarkEnd w:id="30"/>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CE4A53">
      <w:pPr>
        <w:pStyle w:val="Paragraph"/>
        <w:numPr>
          <w:ilvl w:val="0"/>
          <w:numId w:val="29"/>
        </w:numPr>
        <w:spacing w:before="0" w:line="312" w:lineRule="auto"/>
        <w:rPr>
          <w:szCs w:val="26"/>
        </w:rPr>
      </w:pPr>
      <w:r>
        <w:rPr>
          <w:szCs w:val="26"/>
        </w:rPr>
        <w:t>C</w:t>
      </w:r>
      <w:r w:rsidRPr="00DA2FD9">
        <w:rPr>
          <w:szCs w:val="26"/>
        </w:rPr>
        <w:t xml:space="preserve">ho giới trẻ ngày nay để </w:t>
      </w:r>
      <w:r w:rsidR="00CE4A53">
        <w:rPr>
          <w:szCs w:val="26"/>
        </w:rPr>
        <w:t>tìm về với cội nguồn với ông bà,</w:t>
      </w:r>
    </w:p>
    <w:p w:rsidR="00FD7633" w:rsidRPr="00140627" w:rsidRDefault="00FD7633" w:rsidP="00CE4A53">
      <w:pPr>
        <w:pStyle w:val="Paragraph"/>
        <w:numPr>
          <w:ilvl w:val="0"/>
          <w:numId w:val="29"/>
        </w:numPr>
        <w:spacing w:before="0" w:line="312" w:lineRule="auto"/>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w:t>
      </w:r>
      <w:r w:rsidR="00CE4A53">
        <w:rPr>
          <w:szCs w:val="26"/>
        </w:rPr>
        <w:t xml:space="preserve"> em</w:t>
      </w:r>
      <w:r>
        <w:rPr>
          <w:szCs w:val="26"/>
        </w:rPr>
        <w:t>:</w:t>
      </w:r>
    </w:p>
    <w:p w:rsidR="00FD7633" w:rsidRDefault="00FD7633" w:rsidP="00CE4A53">
      <w:pPr>
        <w:pStyle w:val="Paragraph"/>
        <w:numPr>
          <w:ilvl w:val="0"/>
          <w:numId w:val="29"/>
        </w:numPr>
        <w:spacing w:before="0" w:line="312" w:lineRule="auto"/>
        <w:rPr>
          <w:szCs w:val="26"/>
        </w:rPr>
      </w:pPr>
      <w:r>
        <w:rPr>
          <w:szCs w:val="26"/>
        </w:rPr>
        <w:t>H</w:t>
      </w:r>
      <w:r w:rsidR="00CE4A53">
        <w:rPr>
          <w:szCs w:val="26"/>
        </w:rPr>
        <w:t>iểu rõ hơn về dòng tộc, phả hệ</w:t>
      </w:r>
      <w:r w:rsidR="00CA314C">
        <w:rPr>
          <w:szCs w:val="26"/>
        </w:rPr>
        <w:t>,</w:t>
      </w:r>
    </w:p>
    <w:p w:rsidR="00FD7633" w:rsidRDefault="00FD7633" w:rsidP="00CE4A53">
      <w:pPr>
        <w:pStyle w:val="Paragraph"/>
        <w:numPr>
          <w:ilvl w:val="0"/>
          <w:numId w:val="29"/>
        </w:numPr>
        <w:spacing w:before="0" w:line="312" w:lineRule="auto"/>
        <w:rPr>
          <w:szCs w:val="26"/>
        </w:rPr>
      </w:pPr>
      <w:r>
        <w:rPr>
          <w:szCs w:val="26"/>
        </w:rPr>
        <w:t>G</w:t>
      </w:r>
      <w:r w:rsidRPr="00DA2FD9">
        <w:rPr>
          <w:szCs w:val="26"/>
        </w:rPr>
        <w:t>óp phần giúp tôi trao dồi kiến thức chuyên môn, nâng cao năng lự</w:t>
      </w:r>
      <w:r>
        <w:rPr>
          <w:szCs w:val="26"/>
        </w:rPr>
        <w:t>c bản thân</w:t>
      </w:r>
      <w:r w:rsidR="00CE4A53">
        <w:rPr>
          <w:szCs w:val="26"/>
        </w:rPr>
        <w:t>,</w:t>
      </w:r>
    </w:p>
    <w:p w:rsidR="00FD7633" w:rsidRPr="00DA2FD9" w:rsidRDefault="00FD7633" w:rsidP="00CE4A53">
      <w:pPr>
        <w:pStyle w:val="Paragraph"/>
        <w:numPr>
          <w:ilvl w:val="0"/>
          <w:numId w:val="29"/>
        </w:numPr>
        <w:spacing w:before="0" w:line="312" w:lineRule="auto"/>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 xml:space="preserve">Bên cạnh đó, giúp đề tài giúp </w:t>
      </w:r>
      <w:r w:rsidR="00CE4A53">
        <w:rPr>
          <w:szCs w:val="26"/>
        </w:rPr>
        <w:t>em</w:t>
      </w:r>
      <w:r w:rsidRPr="00DA2FD9">
        <w:rPr>
          <w:szCs w:val="26"/>
        </w:rPr>
        <w:t xml:space="preserve"> áp d</w:t>
      </w:r>
      <w:r>
        <w:rPr>
          <w:szCs w:val="26"/>
        </w:rPr>
        <w:t>ụ</w:t>
      </w:r>
      <w:r w:rsidRPr="00DA2FD9">
        <w:rPr>
          <w:szCs w:val="26"/>
        </w:rPr>
        <w:t>ng các kiến thức đã học của những năm đại học</w:t>
      </w:r>
      <w:r>
        <w:rPr>
          <w:szCs w:val="26"/>
        </w:rPr>
        <w:t>:</w:t>
      </w:r>
    </w:p>
    <w:p w:rsidR="00FD7633" w:rsidRDefault="00FD7633" w:rsidP="00CE4A53">
      <w:pPr>
        <w:pStyle w:val="Paragraph"/>
        <w:numPr>
          <w:ilvl w:val="0"/>
          <w:numId w:val="29"/>
        </w:numPr>
        <w:spacing w:before="0" w:line="312" w:lineRule="auto"/>
        <w:rPr>
          <w:szCs w:val="26"/>
        </w:rPr>
      </w:pPr>
      <w:r>
        <w:rPr>
          <w:szCs w:val="26"/>
        </w:rPr>
        <w:t>Kiến thức nên tảng về</w:t>
      </w:r>
      <w:r w:rsidR="00CA314C">
        <w:rPr>
          <w:szCs w:val="26"/>
        </w:rPr>
        <w:t xml:space="preserve"> phân tích và thiết kế hệ thông,</w:t>
      </w:r>
    </w:p>
    <w:p w:rsidR="00FD7633" w:rsidRDefault="00FD7633" w:rsidP="00CE4A53">
      <w:pPr>
        <w:pStyle w:val="Paragraph"/>
        <w:numPr>
          <w:ilvl w:val="0"/>
          <w:numId w:val="29"/>
        </w:numPr>
        <w:spacing w:before="0" w:line="312" w:lineRule="auto"/>
        <w:rPr>
          <w:szCs w:val="26"/>
        </w:rPr>
      </w:pPr>
      <w:r>
        <w:rPr>
          <w:szCs w:val="26"/>
        </w:rPr>
        <w:t>Kiến th</w:t>
      </w:r>
      <w:r w:rsidR="00CA314C">
        <w:rPr>
          <w:szCs w:val="26"/>
        </w:rPr>
        <w:t>ức về lập trình hướng đối tượng,</w:t>
      </w:r>
    </w:p>
    <w:p w:rsidR="00FD7633" w:rsidRDefault="00FD7633" w:rsidP="00CE4A53">
      <w:pPr>
        <w:pStyle w:val="Paragraph"/>
        <w:numPr>
          <w:ilvl w:val="0"/>
          <w:numId w:val="29"/>
        </w:numPr>
        <w:spacing w:before="0" w:line="312" w:lineRule="auto"/>
        <w:rPr>
          <w:szCs w:val="26"/>
        </w:rPr>
      </w:pPr>
      <w:r>
        <w:rPr>
          <w:szCs w:val="26"/>
        </w:rPr>
        <w:t xml:space="preserve">Kiến thức về thuật toán để </w:t>
      </w:r>
      <w:r w:rsidR="00CA314C">
        <w:rPr>
          <w:szCs w:val="26"/>
        </w:rPr>
        <w:t>xây dựng và giải quyết bài toán,</w:t>
      </w:r>
    </w:p>
    <w:p w:rsidR="00532DF4" w:rsidRPr="00E5350D" w:rsidRDefault="00FD7633" w:rsidP="00CE4A53">
      <w:pPr>
        <w:pStyle w:val="Paragraph"/>
        <w:numPr>
          <w:ilvl w:val="0"/>
          <w:numId w:val="29"/>
        </w:numPr>
        <w:spacing w:before="0" w:line="312" w:lineRule="auto"/>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1" w:name="_Toc326402578"/>
      <w:bookmarkStart w:id="32" w:name="_Toc483135715"/>
      <w:bookmarkStart w:id="33" w:name="_Toc10492486"/>
      <w:r w:rsidRPr="009574D6">
        <w:lastRenderedPageBreak/>
        <w:t>CƠ SỞ LÝ THUYẾT</w:t>
      </w:r>
      <w:bookmarkEnd w:id="31"/>
      <w:bookmarkEnd w:id="32"/>
      <w:bookmarkEnd w:id="33"/>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4" w:name="_Toc483135716"/>
      <w:bookmarkStart w:id="35" w:name="_Toc10492487"/>
      <w:r w:rsidRPr="00694E9D">
        <w:t>N</w:t>
      </w:r>
      <w:r w:rsidR="00B60D1F" w:rsidRPr="00694E9D">
        <w:t>GÔN</w:t>
      </w:r>
      <w:r w:rsidR="00B60D1F" w:rsidRPr="009574D6">
        <w:t xml:space="preserve"> NGỮ JAVA</w:t>
      </w:r>
      <w:bookmarkEnd w:id="34"/>
      <w:bookmarkEnd w:id="35"/>
    </w:p>
    <w:p w:rsidR="00ED2F49" w:rsidRPr="009574D6" w:rsidRDefault="00BA14C4" w:rsidP="0047180F">
      <w:pPr>
        <w:pStyle w:val="Heading3"/>
        <w:numPr>
          <w:ilvl w:val="0"/>
          <w:numId w:val="0"/>
        </w:numPr>
        <w:ind w:left="567" w:hanging="283"/>
      </w:pPr>
      <w:bookmarkStart w:id="36" w:name="_Toc483135717"/>
      <w:bookmarkStart w:id="37" w:name="_Toc10492488"/>
      <w:r w:rsidRPr="009574D6">
        <w:t>Định nghĩa</w:t>
      </w:r>
      <w:bookmarkEnd w:id="36"/>
      <w:bookmarkEnd w:id="37"/>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8" w:name="_Toc483135718"/>
      <w:bookmarkStart w:id="39" w:name="_Toc10492489"/>
      <w:r w:rsidRPr="009574D6">
        <w:t>Các đặc điểm hướng đối tượng của Java</w:t>
      </w:r>
      <w:bookmarkEnd w:id="38"/>
      <w:bookmarkEnd w:id="39"/>
    </w:p>
    <w:p w:rsidR="00BA14C4" w:rsidRPr="009574D6" w:rsidRDefault="00BA14C4" w:rsidP="004C554F">
      <w:pPr>
        <w:pStyle w:val="Paragraph"/>
        <w:spacing w:before="0" w:line="312" w:lineRule="auto"/>
        <w:rPr>
          <w:szCs w:val="26"/>
        </w:rPr>
      </w:pPr>
      <w:r w:rsidRPr="009574D6">
        <w:rPr>
          <w:szCs w:val="26"/>
        </w:rPr>
        <w:t xml:space="preserve">Java là ngôn ngữ lập trình hướng đối tượng nên nó cũng có 4 đặc điểm </w:t>
      </w:r>
      <w:proofErr w:type="gramStart"/>
      <w:r w:rsidRPr="009574D6">
        <w:rPr>
          <w:szCs w:val="26"/>
        </w:rPr>
        <w:t>chung</w:t>
      </w:r>
      <w:proofErr w:type="gramEnd"/>
      <w:r w:rsidRPr="009574D6">
        <w:rPr>
          <w:szCs w:val="26"/>
        </w:rPr>
        <w:t xml:space="preserve">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w:t>
      </w:r>
      <w:r w:rsidR="00CA314C">
        <w:rPr>
          <w:szCs w:val="26"/>
        </w:rPr>
        <w:t>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40" w:name="_Toc483135719"/>
      <w:bookmarkStart w:id="41" w:name="_Toc10492490"/>
      <w:r w:rsidRPr="009574D6">
        <w:t>Các ứng dụng của ngôn ngữ Java</w:t>
      </w:r>
      <w:bookmarkEnd w:id="40"/>
      <w:bookmarkEnd w:id="41"/>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2" w:name="_Toc483135723"/>
      <w:bookmarkStart w:id="43" w:name="_Toc10492491"/>
      <w:r w:rsidRPr="009574D6">
        <w:t>M</w:t>
      </w:r>
      <w:r w:rsidR="00E36950" w:rsidRPr="009574D6">
        <w:t>Ô HÌNH</w:t>
      </w:r>
      <w:r w:rsidRPr="009574D6">
        <w:t xml:space="preserve"> MVC</w:t>
      </w:r>
      <w:bookmarkEnd w:id="42"/>
      <w:bookmarkEnd w:id="43"/>
    </w:p>
    <w:p w:rsidR="00873956" w:rsidRPr="00873956" w:rsidRDefault="00873956" w:rsidP="00CE4A53">
      <w:pPr>
        <w:pStyle w:val="Heading3"/>
        <w:numPr>
          <w:ilvl w:val="0"/>
          <w:numId w:val="0"/>
        </w:numPr>
        <w:ind w:left="567" w:hanging="283"/>
      </w:pPr>
      <w:bookmarkStart w:id="44" w:name="_Toc10492492"/>
      <w:r>
        <w:t>Định nghĩa</w:t>
      </w:r>
      <w:bookmarkEnd w:id="44"/>
    </w:p>
    <w:p w:rsidR="00642163" w:rsidRDefault="00642163" w:rsidP="004C554F">
      <w:pPr>
        <w:pStyle w:val="Paragraph"/>
        <w:spacing w:before="0" w:line="312" w:lineRule="auto"/>
        <w:rPr>
          <w:szCs w:val="26"/>
        </w:rPr>
      </w:pPr>
      <w:r w:rsidRPr="009574D6">
        <w:rPr>
          <w:szCs w:val="26"/>
        </w:rPr>
        <w:t xml:space="preserve">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w:t>
      </w:r>
      <w:proofErr w:type="gramStart"/>
      <w:r w:rsidRPr="009574D6">
        <w:rPr>
          <w:szCs w:val="26"/>
        </w:rPr>
        <w:t>PHP, …và</w:t>
      </w:r>
      <w:proofErr w:type="gramEnd"/>
      <w:r w:rsidRPr="009574D6">
        <w:rPr>
          <w:szCs w:val="26"/>
        </w:rPr>
        <w:t xml:space="preserve"> không thể không có Java.</w:t>
      </w:r>
    </w:p>
    <w:p w:rsidR="00873956" w:rsidRPr="009574D6" w:rsidRDefault="00873956" w:rsidP="00873956">
      <w:pPr>
        <w:pStyle w:val="Heading3"/>
      </w:pPr>
      <w:bookmarkStart w:id="45" w:name="_Toc10492493"/>
      <w:r>
        <w:t>Các thành phần</w:t>
      </w:r>
      <w:bookmarkEnd w:id="45"/>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6" w:name="_Toc514518572"/>
      <w:r>
        <w:t xml:space="preserve">Hình </w:t>
      </w:r>
      <w:r w:rsidR="00E9026B">
        <w:fldChar w:fldCharType="begin"/>
      </w:r>
      <w:r w:rsidR="00E9026B">
        <w:instrText xml:space="preserve"> STYLEREF 1 \s </w:instrText>
      </w:r>
      <w:r w:rsidR="00E9026B">
        <w:fldChar w:fldCharType="separate"/>
      </w:r>
      <w:r w:rsidR="004A0447">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1</w:t>
      </w:r>
      <w:r w:rsidR="00E9026B">
        <w:rPr>
          <w:noProof/>
        </w:rPr>
        <w:fldChar w:fldCharType="end"/>
      </w:r>
      <w:r>
        <w:t xml:space="preserve"> Mô hình MVC</w:t>
      </w:r>
      <w:bookmarkEnd w:id="46"/>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 xml:space="preserve">MVC sinh ra đơn giản là chia công việc cho các phần khác nhau trong một ứng dụng. Các phần thực hiện mỗi công việc khác nhau, chỉ việc làm và trả về kết quả. Có lỗi phần nào thì sửa code phần đó, không có việc đào </w:t>
      </w:r>
      <w:proofErr w:type="gramStart"/>
      <w:r w:rsidRPr="009574D6">
        <w:rPr>
          <w:szCs w:val="26"/>
        </w:rPr>
        <w:t>tung</w:t>
      </w:r>
      <w:proofErr w:type="gramEnd"/>
      <w:r w:rsidRPr="009574D6">
        <w:rPr>
          <w:szCs w:val="26"/>
        </w:rPr>
        <w:t xml:space="preserve">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7" w:name="_Toc514518573"/>
      <w:r>
        <w:t xml:space="preserve">Hình </w:t>
      </w:r>
      <w:r w:rsidR="00E9026B">
        <w:fldChar w:fldCharType="begin"/>
      </w:r>
      <w:r w:rsidR="00E9026B">
        <w:instrText xml:space="preserve"> STYLEREF 1 \s </w:instrText>
      </w:r>
      <w:r w:rsidR="00E9026B">
        <w:fldChar w:fldCharType="separate"/>
      </w:r>
      <w:r w:rsidR="004A0447">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2</w:t>
      </w:r>
      <w:r w:rsidR="00E9026B">
        <w:rPr>
          <w:noProof/>
        </w:rPr>
        <w:fldChar w:fldCharType="end"/>
      </w:r>
      <w:r>
        <w:t xml:space="preserve"> </w:t>
      </w:r>
      <w:r w:rsidRPr="005932BF">
        <w:t>Mô hình MVC trong lập trình web với Java</w:t>
      </w:r>
      <w:bookmarkEnd w:id="47"/>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 xml:space="preserve">Các trang html, servlet, </w:t>
      </w:r>
      <w:proofErr w:type="gramStart"/>
      <w:r w:rsidRPr="009574D6">
        <w:rPr>
          <w:szCs w:val="26"/>
        </w:rPr>
        <w:t>jsp, …là</w:t>
      </w:r>
      <w:proofErr w:type="gramEnd"/>
      <w:r w:rsidRPr="009574D6">
        <w:rPr>
          <w:szCs w:val="26"/>
        </w:rPr>
        <w:t xml:space="preserve">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8" w:name="_Toc10492494"/>
      <w:r>
        <w:t>SPRING FRAMEWORK</w:t>
      </w:r>
      <w:bookmarkStart w:id="49" w:name="_Toc326402594"/>
      <w:bookmarkStart w:id="50" w:name="_Toc483135725"/>
      <w:bookmarkEnd w:id="48"/>
    </w:p>
    <w:p w:rsidR="00F80C38" w:rsidRDefault="00F80C38" w:rsidP="00811EA9">
      <w:pPr>
        <w:pStyle w:val="Heading3"/>
      </w:pPr>
      <w:bookmarkStart w:id="51" w:name="_Toc10492495"/>
      <w:r>
        <w:t>Tổng quan</w:t>
      </w:r>
      <w:bookmarkEnd w:id="51"/>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 xml:space="preserve">Spring Framework được xây dựng dựa trên 2 nguyên tắc design chính là: Dependency Injection (Đảo ngược sự phụ thuộc) và Aspect Oriented </w:t>
      </w:r>
      <w:proofErr w:type="gramStart"/>
      <w:r w:rsidRPr="004C554F">
        <w:rPr>
          <w:szCs w:val="26"/>
        </w:rPr>
        <w:t>Programming(</w:t>
      </w:r>
      <w:proofErr w:type="gramEnd"/>
      <w:r w:rsidRPr="004C554F">
        <w:rPr>
          <w:szCs w:val="26"/>
        </w:rPr>
        <w:t>lập trình hướng khía cạnh).</w:t>
      </w:r>
    </w:p>
    <w:p w:rsidR="00F80C38" w:rsidRPr="00082D94" w:rsidRDefault="00F80C38" w:rsidP="00082D94">
      <w:pPr>
        <w:pStyle w:val="Heading3"/>
      </w:pPr>
      <w:bookmarkStart w:id="52" w:name="_Toc10492496"/>
      <w:r>
        <w:t>Kiến trúc, các module của Spring framework</w:t>
      </w:r>
      <w:bookmarkEnd w:id="52"/>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3" w:name="_Toc514518574"/>
      <w:r>
        <w:t xml:space="preserve">Hình </w:t>
      </w:r>
      <w:r w:rsidR="00E9026B">
        <w:fldChar w:fldCharType="begin"/>
      </w:r>
      <w:r w:rsidR="00E9026B">
        <w:instrText xml:space="preserve"> STYLEREF 1 \s </w:instrText>
      </w:r>
      <w:r w:rsidR="00E9026B">
        <w:fldChar w:fldCharType="separate"/>
      </w:r>
      <w:r w:rsidR="004A0447">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3</w:t>
      </w:r>
      <w:r w:rsidR="00E9026B">
        <w:rPr>
          <w:noProof/>
        </w:rPr>
        <w:fldChar w:fldCharType="end"/>
      </w:r>
      <w:r>
        <w:t xml:space="preserve"> </w:t>
      </w:r>
      <w:r w:rsidRPr="00AF0F2B">
        <w:t>Kiến trúc, các module của Spring framework</w:t>
      </w:r>
      <w:bookmarkEnd w:id="53"/>
    </w:p>
    <w:p w:rsidR="00F80C38" w:rsidRPr="00035483" w:rsidRDefault="00F80C38" w:rsidP="00CE4A53">
      <w:pPr>
        <w:pStyle w:val="Paragraph"/>
        <w:numPr>
          <w:ilvl w:val="0"/>
          <w:numId w:val="12"/>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CE4A53">
      <w:pPr>
        <w:pStyle w:val="Paragraph"/>
        <w:numPr>
          <w:ilvl w:val="0"/>
          <w:numId w:val="12"/>
        </w:numPr>
        <w:rPr>
          <w:b/>
        </w:rPr>
      </w:pPr>
      <w:r w:rsidRPr="00035483">
        <w:rPr>
          <w:b/>
        </w:rPr>
        <w:t>Spring Core Container</w:t>
      </w:r>
    </w:p>
    <w:p w:rsidR="00F80C38" w:rsidRDefault="00F80C38" w:rsidP="004C554F">
      <w:pPr>
        <w:pStyle w:val="Paragraph"/>
        <w:spacing w:before="0" w:line="312" w:lineRule="auto"/>
      </w:pPr>
      <w:proofErr w:type="gramStart"/>
      <w:r>
        <w:t xml:space="preserve">Bao </w:t>
      </w:r>
      <w:r w:rsidRPr="004C554F">
        <w:rPr>
          <w:szCs w:val="26"/>
        </w:rPr>
        <w:t>gồm</w:t>
      </w:r>
      <w:r>
        <w:t xml:space="preserve"> các module spring core</w:t>
      </w:r>
      <w:proofErr w:type="gramEnd"/>
      <w:r>
        <w:t>,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CE4A53">
      <w:pPr>
        <w:pStyle w:val="Paragraph"/>
        <w:numPr>
          <w:ilvl w:val="0"/>
          <w:numId w:val="12"/>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CE4A53">
      <w:pPr>
        <w:pStyle w:val="Paragraph"/>
        <w:numPr>
          <w:ilvl w:val="0"/>
          <w:numId w:val="12"/>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CE4A53">
      <w:pPr>
        <w:pStyle w:val="Paragraph"/>
        <w:numPr>
          <w:ilvl w:val="0"/>
          <w:numId w:val="12"/>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4" w:name="_Toc10492497"/>
      <w:r>
        <w:t>Lợi ích khi sử dụng Spring Framework</w:t>
      </w:r>
      <w:bookmarkEnd w:id="54"/>
    </w:p>
    <w:p w:rsidR="00035483" w:rsidRDefault="00035483" w:rsidP="00CE4A53">
      <w:pPr>
        <w:pStyle w:val="Paragraph"/>
        <w:numPr>
          <w:ilvl w:val="0"/>
          <w:numId w:val="12"/>
        </w:numPr>
        <w:spacing w:before="0" w:line="312" w:lineRule="auto"/>
      </w:pPr>
      <w:r>
        <w:t>Spring cho phép lập trình viên sử dụng POJOs. Việc sử dụng POJOs giúp bạn không phải làm việc với EJB, ứng dụng, các luồng chạy, cấu hình… đơn giản hơn rất nhiều.</w:t>
      </w:r>
    </w:p>
    <w:p w:rsidR="00035483" w:rsidRDefault="00035483" w:rsidP="00CE4A53">
      <w:pPr>
        <w:pStyle w:val="Paragraph"/>
        <w:numPr>
          <w:ilvl w:val="0"/>
          <w:numId w:val="12"/>
        </w:numPr>
        <w:spacing w:before="0" w:line="312" w:lineRule="auto"/>
      </w:pPr>
      <w:r>
        <w:t xml:space="preserve">Spring được tổ chức </w:t>
      </w:r>
      <w:proofErr w:type="gramStart"/>
      <w:r>
        <w:t>theo</w:t>
      </w:r>
      <w:proofErr w:type="gramEnd"/>
      <w:r>
        <w:t xml:space="preserve"> kiểu mô đun. Số lượng các gói và các lớp khá nhiều, nhưng bạn chỉ cần quan tâm đến những gì bạn cần và không cần quan tâm đến phần còn lại.</w:t>
      </w:r>
    </w:p>
    <w:p w:rsidR="00035483" w:rsidRDefault="00035483" w:rsidP="00CE4A53">
      <w:pPr>
        <w:pStyle w:val="Paragraph"/>
        <w:numPr>
          <w:ilvl w:val="0"/>
          <w:numId w:val="12"/>
        </w:numPr>
        <w:spacing w:before="0" w:line="312" w:lineRule="auto"/>
      </w:pPr>
      <w:r>
        <w:t xml:space="preserve">Spring hỗ trợ sử dụng khá nhiều công nghệ như ORM Framework, các logging framework, JEE, các </w:t>
      </w:r>
      <w:proofErr w:type="gramStart"/>
      <w:r>
        <w:t>thư</w:t>
      </w:r>
      <w:proofErr w:type="gramEnd"/>
      <w:r>
        <w:t xml:space="preserve"> viện tạo lịch trình (Quartz và JDK timer)…</w:t>
      </w:r>
    </w:p>
    <w:p w:rsidR="00035483" w:rsidRDefault="00035483" w:rsidP="00CE4A53">
      <w:pPr>
        <w:pStyle w:val="Paragraph"/>
        <w:numPr>
          <w:ilvl w:val="0"/>
          <w:numId w:val="12"/>
        </w:numPr>
        <w:spacing w:before="0" w:line="312" w:lineRule="auto"/>
      </w:pPr>
      <w:r>
        <w:t xml:space="preserve">Module Web của Spring được thiết kế </w:t>
      </w:r>
      <w:proofErr w:type="gramStart"/>
      <w:r>
        <w:t>theo</w:t>
      </w:r>
      <w:proofErr w:type="gramEnd"/>
      <w:r>
        <w:t xml:space="preserve"> mô hình MVC nên nó cung cấp đầy đủ các tính năng giúp thay thế các web framework khác như Struts.</w:t>
      </w:r>
    </w:p>
    <w:p w:rsidR="00F80C38" w:rsidRDefault="00035483" w:rsidP="00811EA9">
      <w:pPr>
        <w:pStyle w:val="Heading3"/>
      </w:pPr>
      <w:bookmarkStart w:id="55" w:name="_Toc10492498"/>
      <w:r>
        <w:t>Spring boot</w:t>
      </w:r>
      <w:bookmarkEnd w:id="55"/>
    </w:p>
    <w:p w:rsidR="00035483" w:rsidRDefault="00035483" w:rsidP="004C554F">
      <w:pPr>
        <w:pStyle w:val="Paragraph"/>
        <w:spacing w:before="0" w:line="312" w:lineRule="auto"/>
        <w:rPr>
          <w:szCs w:val="26"/>
        </w:rPr>
      </w:pPr>
      <w:r w:rsidRPr="004C554F">
        <w:rPr>
          <w:szCs w:val="26"/>
        </w:rPr>
        <w:t xml:space="preserve">Spring Boot là một dự </w:t>
      </w:r>
      <w:proofErr w:type="gramStart"/>
      <w:r w:rsidRPr="004C554F">
        <w:rPr>
          <w:szCs w:val="26"/>
        </w:rPr>
        <w:t>án</w:t>
      </w:r>
      <w:proofErr w:type="gramEnd"/>
      <w:r w:rsidRPr="004C554F">
        <w:rPr>
          <w:szCs w:val="26"/>
        </w:rPr>
        <w:t xml:space="preserve">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CE4A53">
      <w:pPr>
        <w:pStyle w:val="Paragraph"/>
        <w:numPr>
          <w:ilvl w:val="0"/>
          <w:numId w:val="12"/>
        </w:numPr>
        <w:spacing w:before="0" w:line="312" w:lineRule="auto"/>
      </w:pPr>
      <w:r>
        <w:t>Tạo các ứng dụng Spring độc lập</w:t>
      </w:r>
      <w:r w:rsidR="00CE4A53">
        <w:t>,</w:t>
      </w:r>
    </w:p>
    <w:p w:rsidR="00035483" w:rsidRDefault="00035483" w:rsidP="00CE4A53">
      <w:pPr>
        <w:pStyle w:val="Paragraph"/>
        <w:numPr>
          <w:ilvl w:val="0"/>
          <w:numId w:val="12"/>
        </w:numPr>
        <w:spacing w:before="0" w:line="312" w:lineRule="auto"/>
      </w:pPr>
      <w:r>
        <w:t>Nhúng trực tiếp Tomcat, Jetty hoặc Undertow (không cần phải deploy ra file WAR)</w:t>
      </w:r>
      <w:r w:rsidR="00CE4A53">
        <w:t>,</w:t>
      </w:r>
    </w:p>
    <w:p w:rsidR="00035483" w:rsidRDefault="00035483" w:rsidP="00CE4A53">
      <w:pPr>
        <w:pStyle w:val="Paragraph"/>
        <w:numPr>
          <w:ilvl w:val="0"/>
          <w:numId w:val="12"/>
        </w:numPr>
        <w:spacing w:before="0" w:line="312" w:lineRule="auto"/>
      </w:pPr>
      <w:r>
        <w:t>Các starter dependency giúp việc cấu hình Maven đơn giản hơn</w:t>
      </w:r>
      <w:r w:rsidR="00CE4A53">
        <w:t>,</w:t>
      </w:r>
    </w:p>
    <w:p w:rsidR="00035483" w:rsidRDefault="00035483" w:rsidP="00CE4A53">
      <w:pPr>
        <w:pStyle w:val="Paragraph"/>
        <w:numPr>
          <w:ilvl w:val="0"/>
          <w:numId w:val="12"/>
        </w:numPr>
        <w:spacing w:before="0" w:line="312" w:lineRule="auto"/>
      </w:pPr>
      <w:r>
        <w:t>Tự động cấu hình Spring khi cần thiết</w:t>
      </w:r>
      <w:r w:rsidR="00CE4A53">
        <w:t>,</w:t>
      </w:r>
    </w:p>
    <w:p w:rsidR="00E05A7C" w:rsidRDefault="00035483" w:rsidP="00CE4A53">
      <w:pPr>
        <w:pStyle w:val="Paragraph"/>
        <w:numPr>
          <w:ilvl w:val="0"/>
          <w:numId w:val="12"/>
        </w:numPr>
        <w:spacing w:before="0" w:line="312" w:lineRule="auto"/>
      </w:pPr>
      <w:r>
        <w:t>Không sinh code cấu hình và không yêu cầu phải cấu hình bằng XML …</w:t>
      </w:r>
    </w:p>
    <w:p w:rsidR="00E05A7C" w:rsidRPr="00BD4C3B" w:rsidRDefault="00E05A7C" w:rsidP="00F8665A">
      <w:pPr>
        <w:pStyle w:val="Heading2"/>
      </w:pPr>
      <w:bookmarkStart w:id="56" w:name="_Toc10492499"/>
      <w:bookmarkStart w:id="57" w:name="_Toc326402611"/>
      <w:r w:rsidRPr="00BD4C3B">
        <w:t>MySQL</w:t>
      </w:r>
      <w:bookmarkEnd w:id="56"/>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w:t>
      </w:r>
      <w:proofErr w:type="gramStart"/>
      <w:r w:rsidRPr="00B94AFE">
        <w:rPr>
          <w:szCs w:val="26"/>
        </w:rPr>
        <w:t>, ...</w:t>
      </w:r>
      <w:proofErr w:type="gramEnd"/>
      <w:r w:rsidRPr="00B94AFE">
        <w:rPr>
          <w:szCs w:val="26"/>
        </w:rPr>
        <w:t xml:space="preserve">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8" w:name="_Toc514518575"/>
      <w:r>
        <w:t xml:space="preserve">Hình </w:t>
      </w:r>
      <w:r w:rsidR="00E9026B">
        <w:fldChar w:fldCharType="begin"/>
      </w:r>
      <w:r w:rsidR="00E9026B">
        <w:instrText xml:space="preserve"> STYLEREF 1 \s </w:instrText>
      </w:r>
      <w:r w:rsidR="00E9026B">
        <w:fldChar w:fldCharType="separate"/>
      </w:r>
      <w:r w:rsidR="004A0447">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4</w:t>
      </w:r>
      <w:r w:rsidR="00E9026B">
        <w:rPr>
          <w:noProof/>
        </w:rPr>
        <w:fldChar w:fldCharType="end"/>
      </w:r>
      <w:r>
        <w:t xml:space="preserve"> Logo MySQL</w:t>
      </w:r>
      <w:bookmarkEnd w:id="58"/>
    </w:p>
    <w:p w:rsidR="00E05A7C" w:rsidRPr="00BD4C3B" w:rsidRDefault="00E05A7C" w:rsidP="00F8665A">
      <w:pPr>
        <w:pStyle w:val="Heading2"/>
      </w:pPr>
      <w:bookmarkStart w:id="59" w:name="_Toc10492500"/>
      <w:r w:rsidRPr="00BD4C3B">
        <w:t>W</w:t>
      </w:r>
      <w:r w:rsidR="00CE4A53">
        <w:t>eb Server Apache</w:t>
      </w:r>
      <w:bookmarkEnd w:id="59"/>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proofErr w:type="gramStart"/>
        <w:r w:rsidRPr="004C554F">
          <w:t>Unix</w:t>
        </w:r>
        <w:proofErr w:type="gramEnd"/>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w:t>
      </w:r>
      <w:proofErr w:type="gramStart"/>
      <w:r w:rsidRPr="00B94AFE">
        <w:rPr>
          <w:szCs w:val="26"/>
        </w:rPr>
        <w:t>Unix</w:t>
      </w:r>
      <w:proofErr w:type="gramEnd"/>
      <w:r w:rsidRPr="00B94AFE">
        <w:rPr>
          <w:szCs w:val="26"/>
        </w:rPr>
        <w:t xml:space="preserve">. Apache trên </w:t>
      </w:r>
      <w:proofErr w:type="gramStart"/>
      <w:r w:rsidRPr="00B94AFE">
        <w:rPr>
          <w:szCs w:val="26"/>
        </w:rPr>
        <w:t>Unix</w:t>
      </w:r>
      <w:proofErr w:type="gramEnd"/>
      <w:r w:rsidRPr="00B94AFE">
        <w:rPr>
          <w:szCs w:val="26"/>
        </w:rPr>
        <w:t xml:space="preserve">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7"/>
    </w:p>
    <w:p w:rsidR="00532DF4" w:rsidRDefault="00532DF4" w:rsidP="00F8665A">
      <w:pPr>
        <w:pStyle w:val="Heading2"/>
      </w:pPr>
      <w:bookmarkStart w:id="60" w:name="_Toc10492501"/>
      <w:r>
        <w:t>KẾT CHƯƠNG</w:t>
      </w:r>
      <w:bookmarkEnd w:id="60"/>
    </w:p>
    <w:p w:rsidR="00B94AFE" w:rsidRDefault="00532DF4" w:rsidP="00904A7F">
      <w:pPr>
        <w:pStyle w:val="Paragraph"/>
        <w:spacing w:before="0" w:line="312" w:lineRule="auto"/>
      </w:pPr>
      <w:r w:rsidRPr="004C554F">
        <w:rPr>
          <w:szCs w:val="26"/>
        </w:rPr>
        <w:t>Chương này trình bày cơ sở lý thuyết chính liên quan đến nội dung của đề tài. Nội dung cơ sở lý thuyết này sẽ được sử dụng trong phần phân tích và triển khai chương trình.</w:t>
      </w:r>
      <w:bookmarkEnd w:id="49"/>
      <w:bookmarkEnd w:id="50"/>
      <w:r w:rsidR="00B94AFE">
        <w:br w:type="page"/>
      </w:r>
    </w:p>
    <w:p w:rsidR="008C18F4" w:rsidRDefault="008C18F4" w:rsidP="00331A6C">
      <w:pPr>
        <w:pStyle w:val="Heading1"/>
      </w:pPr>
      <w:bookmarkStart w:id="61" w:name="_Toc326402615"/>
      <w:bookmarkStart w:id="62" w:name="_Toc483135736"/>
      <w:bookmarkStart w:id="63" w:name="_Toc10492502"/>
      <w:r w:rsidRPr="009574D6">
        <w:lastRenderedPageBreak/>
        <w:t xml:space="preserve">PHÂN TÍCH </w:t>
      </w:r>
      <w:r w:rsidR="00D16D77">
        <w:t xml:space="preserve">VÀ </w:t>
      </w:r>
      <w:r w:rsidRPr="009574D6">
        <w:t>THIẾT KẾ HỆ THỐNG</w:t>
      </w:r>
      <w:bookmarkEnd w:id="61"/>
      <w:bookmarkEnd w:id="62"/>
      <w:bookmarkEnd w:id="63"/>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4" w:name="_Toc10492503"/>
      <w:r>
        <w:t>ĐẶT VẤN ĐỀ</w:t>
      </w:r>
      <w:bookmarkEnd w:id="64"/>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proofErr w:type="gramStart"/>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roofErr w:type="gramEnd"/>
    </w:p>
    <w:p w:rsidR="0041053B" w:rsidRPr="00442531" w:rsidRDefault="0041053B" w:rsidP="00442531">
      <w:pPr>
        <w:pStyle w:val="Paragraph"/>
        <w:spacing w:before="0" w:line="312" w:lineRule="auto"/>
        <w:rPr>
          <w:szCs w:val="26"/>
        </w:rPr>
      </w:pPr>
      <w:proofErr w:type="gramStart"/>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D95647" w:rsidRPr="00442531" w:rsidRDefault="00D95647" w:rsidP="00442531">
      <w:pPr>
        <w:pStyle w:val="Paragraph"/>
        <w:spacing w:before="0" w:line="312" w:lineRule="auto"/>
        <w:rPr>
          <w:szCs w:val="26"/>
        </w:rPr>
      </w:pPr>
      <w:proofErr w:type="gramStart"/>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roofErr w:type="gramEnd"/>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5" w:name="_Toc10492504"/>
      <w:r>
        <w:t>Dòng họ</w:t>
      </w:r>
      <w:bookmarkEnd w:id="65"/>
    </w:p>
    <w:p w:rsidR="0041053B" w:rsidRDefault="0041053B" w:rsidP="0041053B">
      <w:pPr>
        <w:pStyle w:val="Paragraph"/>
        <w:spacing w:before="0" w:line="312" w:lineRule="auto"/>
        <w:rPr>
          <w:szCs w:val="26"/>
        </w:rPr>
      </w:pPr>
      <w:r w:rsidRPr="00907FCF">
        <w:rPr>
          <w:szCs w:val="26"/>
        </w:rPr>
        <w:t xml:space="preserve">Một ít dân tộc Việt Nam là </w:t>
      </w:r>
      <w:proofErr w:type="gramStart"/>
      <w:r w:rsidRPr="00907FCF">
        <w:rPr>
          <w:szCs w:val="26"/>
        </w:rPr>
        <w:t>theo</w:t>
      </w:r>
      <w:proofErr w:type="gramEnd"/>
      <w:r w:rsidRPr="00907FCF">
        <w:rPr>
          <w:szCs w:val="26"/>
        </w:rPr>
        <w:t xml:space="preserve"> họ mẹ, còn hầu hết theo họ cha. Người cùng một họ, có vị tổ </w:t>
      </w:r>
      <w:proofErr w:type="gramStart"/>
      <w:r w:rsidRPr="00907FCF">
        <w:rPr>
          <w:szCs w:val="26"/>
        </w:rPr>
        <w:t>chung</w:t>
      </w:r>
      <w:proofErr w:type="gramEnd"/>
      <w:r w:rsidRPr="00907FCF">
        <w:rPr>
          <w:szCs w:val="26"/>
        </w:rPr>
        <w:t xml:space="preserve">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Dòng họ</w:t>
      </w:r>
      <w:r w:rsidR="0065535B">
        <w:rPr>
          <w:szCs w:val="26"/>
        </w:rPr>
        <w:t xml:space="preserve"> [1]</w:t>
      </w:r>
      <w:r w:rsidRPr="0041053B">
        <w:rPr>
          <w:szCs w:val="26"/>
        </w:rPr>
        <w:t xml:space="preserve"> không phải là đơn vị kinh tế, tuy nhiên dòng họ có phần ruộng, gọi là ruộng hương hỏa, ruộng </w:t>
      </w:r>
      <w:proofErr w:type="gramStart"/>
      <w:r w:rsidRPr="0041053B">
        <w:rPr>
          <w:szCs w:val="26"/>
        </w:rPr>
        <w:t>ky</w:t>
      </w:r>
      <w:proofErr w:type="gramEnd"/>
      <w:r w:rsidRPr="0041053B">
        <w:rPr>
          <w:szCs w:val="26"/>
        </w:rPr>
        <w:t xml:space="preserve">. Có nơi có nhà thờ họ </w:t>
      </w:r>
      <w:proofErr w:type="gramStart"/>
      <w:r w:rsidRPr="0041053B">
        <w:rPr>
          <w:szCs w:val="26"/>
        </w:rPr>
        <w:t>chung</w:t>
      </w:r>
      <w:proofErr w:type="gramEnd"/>
      <w:r w:rsidRPr="0041053B">
        <w:rPr>
          <w:szCs w:val="26"/>
        </w:rPr>
        <w:t xml:space="preserve">. </w:t>
      </w:r>
      <w:proofErr w:type="gramStart"/>
      <w:r w:rsidRPr="0041053B">
        <w:rPr>
          <w:szCs w:val="26"/>
        </w:rPr>
        <w:t>Người ba đời trong họ không được lấy nhau, (trừ triều Trần có tập tục nội hôn, cho lấy nhau để bảo vệ ngai vàng) Dòng họ có nghĩa vụ đoàn kết, tương trợ nhau và có nghĩa vụ thờ phụng tổ tiên mình.</w:t>
      </w:r>
      <w:proofErr w:type="gramEnd"/>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w:t>
      </w:r>
      <w:proofErr w:type="gramStart"/>
      <w:r w:rsidRPr="00907FCF">
        <w:rPr>
          <w:szCs w:val="26"/>
        </w:rPr>
        <w:t>chung</w:t>
      </w:r>
      <w:proofErr w:type="gramEnd"/>
      <w:r w:rsidRPr="00907FCF">
        <w:rPr>
          <w:szCs w:val="26"/>
        </w:rPr>
        <w:t xml:space="preserve">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 xml:space="preserve">Mỗi họ có hoặc không có gia phả, tộc phả. </w:t>
      </w:r>
      <w:proofErr w:type="gramStart"/>
      <w:r w:rsidRPr="00907FCF">
        <w:rPr>
          <w:szCs w:val="26"/>
        </w:rPr>
        <w:t>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41053B" w:rsidRDefault="0041053B" w:rsidP="0041053B">
      <w:pPr>
        <w:pStyle w:val="Heading3"/>
        <w:rPr>
          <w:lang w:val="vi-VN"/>
        </w:rPr>
      </w:pPr>
      <w:bookmarkStart w:id="66" w:name="_Toc10492505"/>
      <w:r>
        <w:rPr>
          <w:lang w:val="vi-VN"/>
        </w:rPr>
        <w:t>Gia phả</w:t>
      </w:r>
      <w:bookmarkEnd w:id="66"/>
      <w:r>
        <w:t xml:space="preserve"> </w:t>
      </w:r>
    </w:p>
    <w:p w:rsidR="0041053B" w:rsidRPr="00907FCF" w:rsidRDefault="0041053B" w:rsidP="0041053B">
      <w:pPr>
        <w:pStyle w:val="Paragraph"/>
        <w:spacing w:before="0" w:line="312" w:lineRule="auto"/>
        <w:rPr>
          <w:szCs w:val="26"/>
        </w:rPr>
      </w:pPr>
      <w:r w:rsidRPr="00907FCF">
        <w:rPr>
          <w:szCs w:val="26"/>
        </w:rPr>
        <w:t>Gia phả</w:t>
      </w:r>
      <w:r w:rsidR="0065535B">
        <w:rPr>
          <w:szCs w:val="26"/>
        </w:rPr>
        <w:t xml:space="preserve"> [2]</w:t>
      </w:r>
      <w:r w:rsidRPr="00907FCF">
        <w:rPr>
          <w:szCs w:val="26"/>
        </w:rPr>
        <w:t xml:space="preserve">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 xml:space="preserve">Tại Việt Nam, gia phả sơ giản ghi chép tên cúng cơm, ngày giỗ và địa điểm </w:t>
      </w:r>
      <w:proofErr w:type="gramStart"/>
      <w:r w:rsidRPr="00907FCF">
        <w:rPr>
          <w:szCs w:val="26"/>
        </w:rPr>
        <w:t>an</w:t>
      </w:r>
      <w:proofErr w:type="gramEnd"/>
      <w:r w:rsidRPr="00907FCF">
        <w:rPr>
          <w:szCs w:val="26"/>
        </w:rPr>
        <w:t xml:space="preserve">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 xml:space="preserve">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w:t>
      </w:r>
      <w:proofErr w:type="gramStart"/>
      <w:r w:rsidRPr="00907FCF">
        <w:rPr>
          <w:szCs w:val="26"/>
        </w:rPr>
        <w:t>lan</w:t>
      </w:r>
      <w:proofErr w:type="gramEnd"/>
      <w:r w:rsidRPr="00907FCF">
        <w:rPr>
          <w:szCs w:val="26"/>
        </w:rPr>
        <w:t xml:space="preserve">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w:t>
      </w:r>
      <w:proofErr w:type="gramStart"/>
      <w:r w:rsidRPr="00907FCF">
        <w:rPr>
          <w:szCs w:val="26"/>
        </w:rPr>
        <w:t>theo</w:t>
      </w:r>
      <w:proofErr w:type="gramEnd"/>
      <w:r w:rsidRPr="00907FCF">
        <w:rPr>
          <w:szCs w:val="26"/>
        </w:rPr>
        <w:t xml:space="preserve">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7" w:name="_Toc10492506"/>
      <w:r>
        <w:t>Cấu trúc gia phả</w:t>
      </w:r>
      <w:bookmarkEnd w:id="67"/>
    </w:p>
    <w:p w:rsidR="0041053B" w:rsidRDefault="0041053B" w:rsidP="0065535B">
      <w:pPr>
        <w:pStyle w:val="Paragraph"/>
        <w:numPr>
          <w:ilvl w:val="0"/>
          <w:numId w:val="12"/>
        </w:numPr>
        <w:spacing w:before="0" w:line="312" w:lineRule="auto"/>
      </w:pPr>
      <w:r>
        <w:t>Gia phả được coi là hoàn chỉnh trước hết phải là một gia phả được ghi chép rõ ràng, chữ nghĩa chân phương, có nội dung cơ bản như sau:</w:t>
      </w:r>
    </w:p>
    <w:p w:rsidR="0041053B" w:rsidRDefault="0041053B" w:rsidP="0065535B">
      <w:pPr>
        <w:pStyle w:val="Paragraph"/>
        <w:numPr>
          <w:ilvl w:val="0"/>
          <w:numId w:val="12"/>
        </w:numPr>
        <w:spacing w:before="0" w:line="312" w:lineRule="auto"/>
      </w:pPr>
      <w:r>
        <w:t>Thông tin rõ ràng về người sao lục (biên soạn).</w:t>
      </w:r>
    </w:p>
    <w:p w:rsidR="0041053B" w:rsidRDefault="0041053B" w:rsidP="0065535B">
      <w:pPr>
        <w:pStyle w:val="Paragraph"/>
        <w:numPr>
          <w:ilvl w:val="0"/>
          <w:numId w:val="12"/>
        </w:numPr>
        <w:spacing w:before="0" w:line="312" w:lineRule="auto"/>
      </w:pPr>
      <w:r>
        <w:t>Nêu nguồn gốc xuất xứ của gia tộc, là phả ký hay là gia sử.</w:t>
      </w:r>
    </w:p>
    <w:p w:rsidR="0041053B" w:rsidRDefault="0041053B" w:rsidP="0065535B">
      <w:pPr>
        <w:pStyle w:val="Paragraph"/>
        <w:numPr>
          <w:ilvl w:val="0"/>
          <w:numId w:val="12"/>
        </w:numPr>
        <w:spacing w:before="0" w:line="312" w:lineRule="auto"/>
      </w:pPr>
      <w:r>
        <w:t>Ghi Thuỷ Tổ của dòng họ.</w:t>
      </w:r>
    </w:p>
    <w:p w:rsidR="0041053B" w:rsidRDefault="0041053B" w:rsidP="0065535B">
      <w:pPr>
        <w:pStyle w:val="Paragraph"/>
        <w:numPr>
          <w:ilvl w:val="0"/>
          <w:numId w:val="12"/>
        </w:numPr>
        <w:spacing w:before="0" w:line="312" w:lineRule="auto"/>
      </w:pPr>
      <w:r>
        <w:t xml:space="preserve">Ghi từng phả hệ phát sinh từ Thuỷ Tổ cho đến các đời con cháu sau này. Có phần phả đồ, là cách vẽ như một cây, từng gia đình là từng nhánh, từ gốc đến ngọn cho dễ </w:t>
      </w:r>
      <w:proofErr w:type="gramStart"/>
      <w:r>
        <w:t>theo</w:t>
      </w:r>
      <w:proofErr w:type="gramEnd"/>
      <w:r>
        <w:t xml:space="preserve"> dõi từng đời. Đối với tiền nhân có các mục sau đây:</w:t>
      </w:r>
    </w:p>
    <w:p w:rsidR="0041053B" w:rsidRDefault="0041053B" w:rsidP="0065535B">
      <w:pPr>
        <w:pStyle w:val="Paragraph"/>
        <w:numPr>
          <w:ilvl w:val="0"/>
          <w:numId w:val="12"/>
        </w:numPr>
        <w:spacing w:before="0" w:line="312" w:lineRule="auto"/>
      </w:pPr>
      <w:r>
        <w:t xml:space="preserve">Tên: Gồm tên huý, tên tự, biệt hiệu, thụy hiệu và tên gọi thông thường. Thuộc đời thứ mấy? </w:t>
      </w:r>
      <w:proofErr w:type="gramStart"/>
      <w:r>
        <w:t>Con trai thứ mấy của ai?</w:t>
      </w:r>
      <w:proofErr w:type="gramEnd"/>
    </w:p>
    <w:p w:rsidR="0041053B" w:rsidRDefault="0041053B" w:rsidP="0065535B">
      <w:pPr>
        <w:pStyle w:val="Paragraph"/>
        <w:numPr>
          <w:ilvl w:val="0"/>
          <w:numId w:val="12"/>
        </w:numPr>
        <w:spacing w:before="0" w:line="312" w:lineRule="auto"/>
      </w:pPr>
      <w:r>
        <w:t>Ngày tháng năm sinh (mất), giờ (nếu nhớ). Mộ nguyên táng, cải táng, di táng tại đâu? Thời gian nào?</w:t>
      </w:r>
    </w:p>
    <w:p w:rsidR="0041053B" w:rsidRDefault="0041053B" w:rsidP="0065535B">
      <w:pPr>
        <w:pStyle w:val="Paragraph"/>
        <w:numPr>
          <w:ilvl w:val="0"/>
          <w:numId w:val="12"/>
        </w:numPr>
        <w:spacing w:before="0" w:line="312" w:lineRule="auto"/>
      </w:pPr>
      <w:r>
        <w:t>Học hành, thi cử, đậu đạt, chức vụ, địa vị lúc sinh thời và truy phong sau khi mất.</w:t>
      </w:r>
    </w:p>
    <w:p w:rsidR="0041053B" w:rsidRDefault="0041053B" w:rsidP="0065535B">
      <w:pPr>
        <w:pStyle w:val="Paragraph"/>
        <w:numPr>
          <w:ilvl w:val="0"/>
          <w:numId w:val="12"/>
        </w:numPr>
        <w:spacing w:before="0" w:line="312" w:lineRule="auto"/>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65535B">
      <w:pPr>
        <w:pStyle w:val="Paragraph"/>
        <w:numPr>
          <w:ilvl w:val="0"/>
          <w:numId w:val="12"/>
        </w:numPr>
        <w:spacing w:before="0" w:line="312" w:lineRule="auto"/>
      </w:pPr>
      <w:r>
        <w:t xml:space="preserve">Con: Ghi </w:t>
      </w:r>
      <w:proofErr w:type="gramStart"/>
      <w:r>
        <w:t>theo</w:t>
      </w:r>
      <w:proofErr w:type="gramEnd"/>
      <w:r>
        <w:t xml:space="preserve"> thứ tự năm sinh, nếu nhiều vợ thì ghi rõ con bà nào? </w:t>
      </w:r>
      <w:proofErr w:type="gramStart"/>
      <w:r>
        <w:t>Con gái thì cước chú kỹ: con gái thứ mấy, đã lấy chồng thì ghi tên họ chồng, năm sinh, con ông bà nào, quê quán, đậu đạt, chức tước?</w:t>
      </w:r>
      <w:proofErr w:type="gramEnd"/>
      <w:r>
        <w:t xml:space="preserve"> Sinh con mấy trai mấy gái, tên </w:t>
      </w:r>
      <w:proofErr w:type="gramStart"/>
      <w:r>
        <w:t>gì?</w:t>
      </w:r>
      <w:proofErr w:type="gramEnd"/>
      <w:r>
        <w:t xml:space="preserve"> (Con gái có cước chú còn con trai không cần vì có mục riêng từng người thuộc đời sau).</w:t>
      </w:r>
    </w:p>
    <w:p w:rsidR="0041053B" w:rsidRDefault="0041053B" w:rsidP="0065535B">
      <w:pPr>
        <w:pStyle w:val="Paragraph"/>
        <w:numPr>
          <w:ilvl w:val="0"/>
          <w:numId w:val="12"/>
        </w:numPr>
        <w:spacing w:before="0" w:line="312" w:lineRule="auto"/>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 xml:space="preserve">Tiếp </w:t>
      </w:r>
      <w:proofErr w:type="gramStart"/>
      <w:r w:rsidRPr="00907FCF">
        <w:rPr>
          <w:szCs w:val="26"/>
        </w:rPr>
        <w:t>theo</w:t>
      </w:r>
      <w:proofErr w:type="gramEnd"/>
      <w:r w:rsidRPr="00907FCF">
        <w:rPr>
          <w:szCs w:val="26"/>
        </w:rPr>
        <w:t xml:space="preserve">, là tộc ước. Đây là những quy định-quy ước trong tộc họ, đặt ra nhằm ổn định tộc họ, có công thưởng, có tội phạt, tất nhiên là phải phù hợp với luật pháp </w:t>
      </w:r>
      <w:proofErr w:type="gramStart"/>
      <w:r w:rsidRPr="00907FCF">
        <w:rPr>
          <w:szCs w:val="26"/>
        </w:rPr>
        <w:t>chung</w:t>
      </w:r>
      <w:proofErr w:type="gramEnd"/>
      <w:r w:rsidRPr="00907FCF">
        <w:rPr>
          <w:szCs w:val="26"/>
        </w:rPr>
        <w:t>.</w:t>
      </w:r>
    </w:p>
    <w:p w:rsidR="0041053B" w:rsidRPr="0041053B" w:rsidRDefault="0041053B" w:rsidP="0041053B">
      <w:pPr>
        <w:pStyle w:val="Paragraph"/>
        <w:spacing w:before="0" w:line="312" w:lineRule="auto"/>
        <w:rPr>
          <w:szCs w:val="26"/>
        </w:rPr>
      </w:pPr>
      <w:r w:rsidRPr="0041053B">
        <w:rPr>
          <w:szCs w:val="26"/>
        </w:rPr>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lastRenderedPageBreak/>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8" w:name="_Toc10492507"/>
      <w:r>
        <w:t>Phả hệ</w:t>
      </w:r>
      <w:bookmarkEnd w:id="68"/>
    </w:p>
    <w:p w:rsidR="0041053B" w:rsidRPr="00907FCF" w:rsidRDefault="0041053B" w:rsidP="0041053B">
      <w:pPr>
        <w:pStyle w:val="Paragraph"/>
        <w:spacing w:before="0" w:line="312" w:lineRule="auto"/>
        <w:rPr>
          <w:szCs w:val="26"/>
        </w:rPr>
      </w:pPr>
      <w:r w:rsidRPr="00907FCF">
        <w:rPr>
          <w:szCs w:val="26"/>
        </w:rPr>
        <w:t>Cây phả hệ</w:t>
      </w:r>
      <w:r w:rsidR="0065535B">
        <w:rPr>
          <w:szCs w:val="26"/>
        </w:rPr>
        <w:t xml:space="preserve"> [3]</w:t>
      </w:r>
      <w:r w:rsidRPr="00907FCF">
        <w:rPr>
          <w:szCs w:val="26"/>
        </w:rPr>
        <w:t xml:space="preserve">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 xml:space="preserve">Phả hệ của bạn nắm giữ nhiều thông tin quan trọng về quá khứ và những đầu mối cho sức khỏe cho tương lai. Rất nhiều các đặc điểm di truyền như màu mắt, màu tóc, chiều cao và các bệnh di truyền như bệnh </w:t>
      </w:r>
      <w:proofErr w:type="gramStart"/>
      <w:r w:rsidRPr="00907FCF">
        <w:rPr>
          <w:szCs w:val="26"/>
        </w:rPr>
        <w:t>tim</w:t>
      </w:r>
      <w:proofErr w:type="gramEnd"/>
      <w:r w:rsidRPr="00907FCF">
        <w:rPr>
          <w:szCs w:val="26"/>
        </w:rPr>
        <w:t xml:space="preserve">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w:t>
      </w:r>
      <w:proofErr w:type="gramStart"/>
      <w:r w:rsidRPr="00907FCF">
        <w:rPr>
          <w:szCs w:val="26"/>
        </w:rPr>
        <w:t>tim</w:t>
      </w:r>
      <w:proofErr w:type="gramEnd"/>
      <w:r w:rsidRPr="00907FCF">
        <w:rPr>
          <w:szCs w:val="26"/>
        </w:rPr>
        <w:t xml:space="preserve">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 xml:space="preserve">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w:t>
      </w:r>
      <w:proofErr w:type="gramStart"/>
      <w:r w:rsidRPr="00907FCF">
        <w:rPr>
          <w:szCs w:val="26"/>
        </w:rPr>
        <w:t>ăn</w:t>
      </w:r>
      <w:proofErr w:type="gramEnd"/>
      <w:r w:rsidRPr="00907FCF">
        <w:rPr>
          <w:szCs w:val="26"/>
        </w:rPr>
        <w:t xml:space="preserve"> uống và vận động tốt hơn.</w:t>
      </w:r>
    </w:p>
    <w:p w:rsidR="0041053B" w:rsidRPr="00907FCF" w:rsidRDefault="0041053B" w:rsidP="0041053B">
      <w:pPr>
        <w:pStyle w:val="Paragraph"/>
        <w:spacing w:before="0" w:line="312" w:lineRule="auto"/>
        <w:rPr>
          <w:szCs w:val="26"/>
        </w:rPr>
      </w:pPr>
      <w:r w:rsidRPr="00907FCF">
        <w:rPr>
          <w:szCs w:val="26"/>
        </w:rPr>
        <w:t xml:space="preserve">Phương thức vẽ cây phả hệ gồm có hai cách: (1) Tự vẽ bằng </w:t>
      </w:r>
      <w:proofErr w:type="gramStart"/>
      <w:r w:rsidRPr="00907FCF">
        <w:rPr>
          <w:szCs w:val="26"/>
        </w:rPr>
        <w:t>tay</w:t>
      </w:r>
      <w:proofErr w:type="gramEnd"/>
      <w:r w:rsidRPr="00907FCF">
        <w:rPr>
          <w:szCs w:val="26"/>
        </w:rPr>
        <w:t xml:space="preserve">; (2) Sử dụng các website và phầm mềm hỗ trợ. Mạng internet sẽ là một phương thức rất tốt để thực hiện, bạn có thể sử dụng các website hoặc phần mềm hỗ trợ cho việc này. Tuy nhiên vẽ </w:t>
      </w:r>
      <w:proofErr w:type="gramStart"/>
      <w:r w:rsidRPr="00907FCF">
        <w:rPr>
          <w:szCs w:val="26"/>
        </w:rPr>
        <w:t>tay</w:t>
      </w:r>
      <w:proofErr w:type="gramEnd"/>
      <w:r w:rsidRPr="00907FCF">
        <w:rPr>
          <w:szCs w:val="26"/>
        </w:rPr>
        <w:t xml:space="preserve">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9" w:name="_Toc514518576"/>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1</w:t>
      </w:r>
      <w:r w:rsidR="00E9026B">
        <w:rPr>
          <w:noProof/>
        </w:rPr>
        <w:fldChar w:fldCharType="end"/>
      </w:r>
      <w:r>
        <w:t xml:space="preserve"> Ví dụ về cây phả hệ</w:t>
      </w:r>
      <w:bookmarkEnd w:id="69"/>
    </w:p>
    <w:p w:rsidR="00477F66" w:rsidRPr="00455E76" w:rsidRDefault="00477F66" w:rsidP="00477F66">
      <w:pPr>
        <w:pStyle w:val="Heading3"/>
      </w:pPr>
      <w:bookmarkStart w:id="70" w:name="_Toc326402617"/>
      <w:bookmarkStart w:id="71" w:name="_Toc483135738"/>
      <w:bookmarkStart w:id="72" w:name="_Toc10492508"/>
      <w:r w:rsidRPr="00455E76">
        <w:t>Mô tả bài toán</w:t>
      </w:r>
      <w:bookmarkEnd w:id="70"/>
      <w:bookmarkEnd w:id="71"/>
      <w:bookmarkEnd w:id="72"/>
    </w:p>
    <w:p w:rsidR="00477F66" w:rsidRPr="00305D06" w:rsidRDefault="00477F66" w:rsidP="00354516">
      <w:pPr>
        <w:pStyle w:val="ListParagraph"/>
        <w:numPr>
          <w:ilvl w:val="0"/>
          <w:numId w:val="12"/>
        </w:numPr>
        <w:rPr>
          <w:szCs w:val="26"/>
        </w:rPr>
      </w:pPr>
      <w:r w:rsidRPr="00305D06">
        <w:rPr>
          <w:szCs w:val="26"/>
        </w:rPr>
        <w:t>Đối tượng</w:t>
      </w:r>
      <w:r w:rsidR="00354516">
        <w:rPr>
          <w:szCs w:val="26"/>
        </w:rPr>
        <w:t>:</w:t>
      </w:r>
    </w:p>
    <w:p w:rsidR="00477F66" w:rsidRPr="00305D06" w:rsidRDefault="00354516" w:rsidP="00354516">
      <w:pPr>
        <w:pStyle w:val="ListParagraph"/>
        <w:ind w:left="2160"/>
        <w:rPr>
          <w:szCs w:val="26"/>
        </w:rPr>
      </w:pPr>
      <w:r>
        <w:rPr>
          <w:szCs w:val="26"/>
        </w:rPr>
        <w:lastRenderedPageBreak/>
        <w:t>+</w:t>
      </w:r>
      <w:r>
        <w:rPr>
          <w:szCs w:val="26"/>
        </w:rPr>
        <w:tab/>
      </w:r>
      <w:r w:rsidR="00477F66" w:rsidRPr="00305D06">
        <w:rPr>
          <w:szCs w:val="26"/>
        </w:rPr>
        <w:t>Cho các khách hàng muốn quản lý dòng họ</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Cho các gia đình, dòng tộc muốn có một nơi quản lý và quản</w:t>
      </w:r>
      <w:r w:rsidR="00FB60FA">
        <w:rPr>
          <w:szCs w:val="26"/>
        </w:rPr>
        <w:t>g</w:t>
      </w:r>
      <w:r w:rsidR="00477F66" w:rsidRPr="00305D06">
        <w:rPr>
          <w:szCs w:val="26"/>
        </w:rPr>
        <w:t xml:space="preserve"> bá dòng họ.</w:t>
      </w:r>
    </w:p>
    <w:p w:rsidR="00477F66" w:rsidRPr="00305D06" w:rsidRDefault="00477F66" w:rsidP="00354516">
      <w:pPr>
        <w:pStyle w:val="ListParagraph"/>
        <w:numPr>
          <w:ilvl w:val="0"/>
          <w:numId w:val="12"/>
        </w:numPr>
        <w:rPr>
          <w:szCs w:val="26"/>
        </w:rPr>
      </w:pPr>
      <w:r w:rsidRPr="00305D06">
        <w:rPr>
          <w:szCs w:val="26"/>
        </w:rPr>
        <w:t>Mục đích</w:t>
      </w:r>
      <w:r w:rsidR="00354516">
        <w:rPr>
          <w:szCs w:val="26"/>
        </w:rPr>
        <w:t>:</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Xây dựng hệ thống cây phả hệ của các dòng tộc.</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Cung cấp môi trường cho khách hàng sử dụng.</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sử dụng có thể tìm kiếm dòng tộc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Các thành viên trong dòng tộc có thể tham gia quản lý phả hệ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dùng có thể thêm mới dòng tộc.</w:t>
      </w:r>
    </w:p>
    <w:p w:rsidR="00477F66" w:rsidRPr="00305D06" w:rsidRDefault="00477F66" w:rsidP="00354516">
      <w:pPr>
        <w:pStyle w:val="ListParagraph"/>
        <w:numPr>
          <w:ilvl w:val="0"/>
          <w:numId w:val="12"/>
        </w:numPr>
        <w:rPr>
          <w:szCs w:val="26"/>
        </w:rPr>
      </w:pPr>
      <w:r w:rsidRPr="00305D06">
        <w:rPr>
          <w:szCs w:val="26"/>
        </w:rPr>
        <w:t>Cơ sỡ dữ liệu</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 xml:space="preserve">Ban đầu </w:t>
      </w:r>
      <w:proofErr w:type="gramStart"/>
      <w:r w:rsidR="00477F66" w:rsidRPr="00305D06">
        <w:rPr>
          <w:szCs w:val="26"/>
        </w:rPr>
        <w:t>thu</w:t>
      </w:r>
      <w:proofErr w:type="gramEnd"/>
      <w:r w:rsidR="00477F66" w:rsidRPr="00305D06">
        <w:rPr>
          <w:szCs w:val="26"/>
        </w:rPr>
        <w:t xml:space="preserve"> thập kiểm thử ở trên mạng.</w:t>
      </w:r>
    </w:p>
    <w:p w:rsidR="00477F66" w:rsidRPr="00305D06" w:rsidRDefault="00354516" w:rsidP="00354516">
      <w:pPr>
        <w:pStyle w:val="ListParagraph"/>
        <w:ind w:left="2160"/>
        <w:rPr>
          <w:szCs w:val="26"/>
        </w:rPr>
      </w:pPr>
      <w:r>
        <w:rPr>
          <w:szCs w:val="26"/>
        </w:rPr>
        <w:t>+</w:t>
      </w:r>
      <w:r>
        <w:rPr>
          <w:szCs w:val="26"/>
        </w:rPr>
        <w:tab/>
      </w:r>
      <w:r w:rsidR="003719D8">
        <w:rPr>
          <w:szCs w:val="26"/>
        </w:rPr>
        <w:t>CSDL</w:t>
      </w:r>
      <w:r w:rsidR="00477F66" w:rsidRPr="00305D06">
        <w:rPr>
          <w:szCs w:val="26"/>
        </w:rPr>
        <w:t xml:space="preserve"> được người dùng đăng ký và tạo.</w:t>
      </w:r>
    </w:p>
    <w:p w:rsidR="00477F66" w:rsidRPr="00305D06" w:rsidRDefault="00477F66" w:rsidP="00354516">
      <w:pPr>
        <w:pStyle w:val="ListParagraph"/>
        <w:numPr>
          <w:ilvl w:val="0"/>
          <w:numId w:val="12"/>
        </w:numPr>
        <w:rPr>
          <w:szCs w:val="26"/>
        </w:rPr>
      </w:pPr>
      <w:r w:rsidRPr="00305D06">
        <w:rPr>
          <w:szCs w:val="26"/>
        </w:rPr>
        <w:t>Triển khai</w:t>
      </w:r>
    </w:p>
    <w:p w:rsidR="00477F66" w:rsidRPr="00305D06" w:rsidRDefault="00354516" w:rsidP="00354516">
      <w:pPr>
        <w:pStyle w:val="ListParagraph"/>
        <w:ind w:left="2160"/>
        <w:rPr>
          <w:szCs w:val="26"/>
        </w:rPr>
      </w:pPr>
      <w:r>
        <w:rPr>
          <w:szCs w:val="26"/>
        </w:rPr>
        <w:t>+</w:t>
      </w:r>
      <w:r>
        <w:rPr>
          <w:szCs w:val="26"/>
        </w:rPr>
        <w:tab/>
      </w:r>
      <w:r w:rsidR="0041053B">
        <w:rPr>
          <w:szCs w:val="26"/>
        </w:rPr>
        <w:t>Hệ thống</w:t>
      </w:r>
      <w:r w:rsidR="00477F66" w:rsidRPr="00305D06">
        <w:rPr>
          <w:szCs w:val="26"/>
        </w:rPr>
        <w:t xml:space="preserve"> quản lý cây phả hệ c</w:t>
      </w:r>
      <w:r w:rsidR="0041053B">
        <w:rPr>
          <w:szCs w:val="26"/>
        </w:rPr>
        <w:t>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3" w:name="_Toc10492509"/>
      <w:r>
        <w:t>PHÂN TÍCH YÊU CẦU</w:t>
      </w:r>
      <w:bookmarkEnd w:id="73"/>
    </w:p>
    <w:p w:rsidR="00832E3F" w:rsidRDefault="00832E3F" w:rsidP="00443085">
      <w:pPr>
        <w:pStyle w:val="Heading3"/>
      </w:pPr>
      <w:bookmarkStart w:id="74" w:name="_Toc10492510"/>
      <w:r>
        <w:t>Đối tượng sử dụng</w:t>
      </w:r>
      <w:bookmarkEnd w:id="74"/>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354516">
      <w:pPr>
        <w:pStyle w:val="Paragraph"/>
        <w:numPr>
          <w:ilvl w:val="0"/>
          <w:numId w:val="12"/>
        </w:numPr>
        <w:spacing w:before="0" w:line="312" w:lineRule="auto"/>
      </w:pPr>
      <w:r>
        <w:t>Quản lý (Admin)</w:t>
      </w:r>
    </w:p>
    <w:p w:rsidR="00443085" w:rsidRDefault="00443085" w:rsidP="00354516">
      <w:pPr>
        <w:pStyle w:val="Paragraph"/>
        <w:numPr>
          <w:ilvl w:val="0"/>
          <w:numId w:val="12"/>
        </w:numPr>
        <w:spacing w:before="0" w:line="312" w:lineRule="auto"/>
      </w:pPr>
      <w:r>
        <w:t>Người quản lý phả hệ và thành viên tham gia là đối tượng chiếm số lượng lớn nhất và là người quan trọng nhất của hệ thống.</w:t>
      </w:r>
    </w:p>
    <w:p w:rsidR="00443085" w:rsidRPr="00443085" w:rsidRDefault="00443085" w:rsidP="00354516">
      <w:pPr>
        <w:pStyle w:val="Paragraph"/>
        <w:numPr>
          <w:ilvl w:val="0"/>
          <w:numId w:val="12"/>
        </w:numPr>
        <w:spacing w:before="0" w:line="312" w:lineRule="auto"/>
      </w:pPr>
      <w:r>
        <w:t>Người tìm kiếm cội nguồn, dòng tộc với mục đích tìm kiếm dòng tộc hoặc tham khảo.</w:t>
      </w:r>
    </w:p>
    <w:p w:rsidR="00832E3F" w:rsidRDefault="00832E3F" w:rsidP="00443085">
      <w:pPr>
        <w:pStyle w:val="Heading3"/>
      </w:pPr>
      <w:bookmarkStart w:id="75" w:name="_Toc10492511"/>
      <w:r>
        <w:t>Mục đích sử dụng</w:t>
      </w:r>
      <w:bookmarkEnd w:id="75"/>
    </w:p>
    <w:p w:rsidR="005459EC" w:rsidRDefault="005459EC" w:rsidP="005459EC">
      <w:pPr>
        <w:pStyle w:val="Paragraph"/>
        <w:spacing w:before="0" w:line="312" w:lineRule="auto"/>
      </w:pPr>
      <w:r>
        <w:t>Mục đích lớn nhất của hệ thống:</w:t>
      </w:r>
    </w:p>
    <w:p w:rsidR="005459EC" w:rsidRDefault="005459EC" w:rsidP="00354516">
      <w:pPr>
        <w:pStyle w:val="Paragraph"/>
        <w:numPr>
          <w:ilvl w:val="0"/>
          <w:numId w:val="12"/>
        </w:numPr>
        <w:spacing w:before="0" w:line="312" w:lineRule="auto"/>
      </w:pPr>
      <w:r>
        <w:t>Cung cấp môi trường cho việc quản lý và xây dựng cây phả hệ của các dòng tộc.</w:t>
      </w:r>
    </w:p>
    <w:p w:rsidR="005459EC" w:rsidRDefault="005459EC" w:rsidP="00354516">
      <w:pPr>
        <w:pStyle w:val="Paragraph"/>
        <w:numPr>
          <w:ilvl w:val="0"/>
          <w:numId w:val="12"/>
        </w:numPr>
        <w:spacing w:before="0" w:line="312" w:lineRule="auto"/>
      </w:pPr>
      <w:r>
        <w:t>Tìm kiếm và tra cứu dòng tộc.</w:t>
      </w:r>
    </w:p>
    <w:p w:rsidR="00443085" w:rsidRPr="00443085" w:rsidRDefault="005459EC" w:rsidP="00354516">
      <w:pPr>
        <w:pStyle w:val="Paragraph"/>
        <w:numPr>
          <w:ilvl w:val="0"/>
          <w:numId w:val="12"/>
        </w:numPr>
        <w:spacing w:before="0" w:line="312" w:lineRule="auto"/>
      </w:pPr>
      <w:r>
        <w:t>Cung cấp thông tin tham khảo về các dòng tộc và lịch sử hình hành</w:t>
      </w:r>
    </w:p>
    <w:p w:rsidR="00832E3F" w:rsidRDefault="00832E3F" w:rsidP="0055242C">
      <w:pPr>
        <w:pStyle w:val="Heading3"/>
      </w:pPr>
      <w:bookmarkStart w:id="76" w:name="_Toc10492512"/>
      <w:r>
        <w:t>Công nghệ sử dụng</w:t>
      </w:r>
      <w:bookmarkEnd w:id="76"/>
    </w:p>
    <w:p w:rsidR="00F70850" w:rsidRDefault="00F70850" w:rsidP="00F70850">
      <w:pPr>
        <w:pStyle w:val="Paragraph"/>
        <w:spacing w:before="0" w:line="312" w:lineRule="auto"/>
      </w:pPr>
      <w:r>
        <w:t>Trong đề tài này, tôi sử dụng một số công nghệ như:</w:t>
      </w:r>
    </w:p>
    <w:p w:rsidR="00F70850" w:rsidRDefault="00F70850" w:rsidP="00354516">
      <w:pPr>
        <w:pStyle w:val="Paragraph"/>
        <w:numPr>
          <w:ilvl w:val="0"/>
          <w:numId w:val="12"/>
        </w:numPr>
        <w:spacing w:before="0" w:line="312" w:lineRule="auto"/>
      </w:pPr>
      <w:r>
        <w:t>Frame work Spring boot</w:t>
      </w:r>
    </w:p>
    <w:p w:rsidR="00F70850" w:rsidRDefault="00F70850" w:rsidP="00354516">
      <w:pPr>
        <w:pStyle w:val="Paragraph"/>
        <w:numPr>
          <w:ilvl w:val="0"/>
          <w:numId w:val="12"/>
        </w:numPr>
        <w:spacing w:before="0" w:line="312" w:lineRule="auto"/>
      </w:pPr>
      <w:r>
        <w:t>Java template engine Thymleaf</w:t>
      </w:r>
    </w:p>
    <w:p w:rsidR="00F70850" w:rsidRDefault="00F70850" w:rsidP="00354516">
      <w:pPr>
        <w:pStyle w:val="Paragraph"/>
        <w:numPr>
          <w:ilvl w:val="0"/>
          <w:numId w:val="12"/>
        </w:numPr>
        <w:spacing w:before="0" w:line="312" w:lineRule="auto"/>
      </w:pPr>
      <w:r>
        <w:t>phpMyAdmin</w:t>
      </w:r>
    </w:p>
    <w:p w:rsidR="00F70850" w:rsidRDefault="00F70850" w:rsidP="00354516">
      <w:pPr>
        <w:pStyle w:val="Paragraph"/>
        <w:numPr>
          <w:ilvl w:val="0"/>
          <w:numId w:val="12"/>
        </w:numPr>
        <w:spacing w:before="0" w:line="312" w:lineRule="auto"/>
      </w:pPr>
      <w:r>
        <w:t>Bootstrap</w:t>
      </w:r>
    </w:p>
    <w:p w:rsidR="00F70850" w:rsidRDefault="00F70850" w:rsidP="00354516">
      <w:pPr>
        <w:pStyle w:val="Paragraph"/>
        <w:numPr>
          <w:ilvl w:val="0"/>
          <w:numId w:val="12"/>
        </w:numPr>
        <w:spacing w:before="0" w:line="312" w:lineRule="auto"/>
      </w:pPr>
      <w:r>
        <w:t>TreantJS</w:t>
      </w:r>
    </w:p>
    <w:p w:rsidR="00A64C2B" w:rsidRDefault="00F70850" w:rsidP="00B36610">
      <w:pPr>
        <w:pStyle w:val="Paragraph"/>
        <w:spacing w:before="0" w:line="312" w:lineRule="auto"/>
      </w:pPr>
      <w:r>
        <w:lastRenderedPageBreak/>
        <w:t>Ngoài ra còn sử dụng một số công cụ</w:t>
      </w:r>
      <w:r w:rsidR="00B76B03">
        <w:t xml:space="preserve"> hoặc tiện ích</w:t>
      </w:r>
      <w:r>
        <w:t xml:space="preserve"> hỗ trợ khác</w:t>
      </w:r>
      <w:r w:rsidR="00B36610">
        <w:t xml:space="preserve"> như bootstrap, toast, jquery, </w:t>
      </w:r>
      <w:proofErr w:type="gramStart"/>
      <w:r w:rsidR="00B36610">
        <w:t>ajax</w:t>
      </w:r>
      <w:proofErr w:type="gramEnd"/>
      <w:r w:rsidR="00B36610">
        <w:t>, v.v…</w:t>
      </w:r>
    </w:p>
    <w:p w:rsidR="00A64C2B" w:rsidRDefault="00A64C2B" w:rsidP="00A64C2B">
      <w:pPr>
        <w:pStyle w:val="Heading3"/>
      </w:pPr>
      <w:bookmarkStart w:id="77" w:name="_Toc10492513"/>
      <w:r>
        <w:t>Yêu cầu</w:t>
      </w:r>
      <w:r w:rsidR="001259F1">
        <w:t xml:space="preserve"> hệ thống</w:t>
      </w:r>
      <w:bookmarkEnd w:id="77"/>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8" w:name="_Toc514518577"/>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2</w:t>
      </w:r>
      <w:r w:rsidR="00E9026B">
        <w:rPr>
          <w:noProof/>
        </w:rPr>
        <w:fldChar w:fldCharType="end"/>
      </w:r>
      <w:r>
        <w:t xml:space="preserve"> Biểu đồ hoạt động</w:t>
      </w:r>
      <w:bookmarkEnd w:id="78"/>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D90FD1" w:rsidRPr="008F36FB" w:rsidRDefault="00A64C2B" w:rsidP="00D90FD1">
      <w:pPr>
        <w:pStyle w:val="Paragraph"/>
        <w:numPr>
          <w:ilvl w:val="0"/>
          <w:numId w:val="12"/>
        </w:numPr>
        <w:spacing w:before="0" w:line="26" w:lineRule="atLeast"/>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354516" w:rsidP="00354516">
      <w:pPr>
        <w:pStyle w:val="ListParagraph"/>
        <w:spacing w:line="26" w:lineRule="atLeast"/>
        <w:ind w:left="1797"/>
      </w:pPr>
      <w:r>
        <w:t>+</w:t>
      </w:r>
      <w:r>
        <w:tab/>
      </w:r>
      <w:r w:rsidR="00A64C2B" w:rsidRPr="008F36FB">
        <w:t>Đăng nhập và đăng xuất</w:t>
      </w:r>
    </w:p>
    <w:p w:rsidR="00A64C2B" w:rsidRPr="008F36FB" w:rsidRDefault="00354516" w:rsidP="00354516">
      <w:pPr>
        <w:pStyle w:val="ListParagraph"/>
        <w:spacing w:line="26" w:lineRule="atLeast"/>
        <w:ind w:left="1797"/>
      </w:pPr>
      <w:r>
        <w:t>+</w:t>
      </w:r>
      <w:r>
        <w:tab/>
      </w:r>
      <w:r w:rsidR="00A64C2B" w:rsidRPr="008F36FB">
        <w:t>Quản lý thông tin tài khoản cá nhân</w:t>
      </w:r>
    </w:p>
    <w:p w:rsidR="00A64C2B" w:rsidRDefault="00354516" w:rsidP="00354516">
      <w:pPr>
        <w:pStyle w:val="ListParagraph"/>
        <w:spacing w:line="26" w:lineRule="atLeast"/>
        <w:ind w:left="1797"/>
      </w:pPr>
      <w:r>
        <w:t>+</w:t>
      </w:r>
      <w:r>
        <w:tab/>
      </w:r>
      <w:r w:rsidR="00A64C2B">
        <w:t>Quản lý dòng tộc &amp; phả hệ</w:t>
      </w:r>
    </w:p>
    <w:p w:rsidR="00A64C2B" w:rsidRDefault="00A64C2B" w:rsidP="00354516">
      <w:pPr>
        <w:pStyle w:val="ListParagraph"/>
        <w:numPr>
          <w:ilvl w:val="3"/>
          <w:numId w:val="20"/>
        </w:numPr>
        <w:spacing w:line="26" w:lineRule="atLeast"/>
      </w:pPr>
      <w:r>
        <w:t>Thêm</w:t>
      </w:r>
    </w:p>
    <w:p w:rsidR="00A64C2B" w:rsidRDefault="00A64C2B" w:rsidP="00354516">
      <w:pPr>
        <w:pStyle w:val="ListParagraph"/>
        <w:numPr>
          <w:ilvl w:val="3"/>
          <w:numId w:val="20"/>
        </w:numPr>
        <w:spacing w:line="26" w:lineRule="atLeast"/>
      </w:pPr>
      <w:r>
        <w:t>Sửa</w:t>
      </w:r>
    </w:p>
    <w:p w:rsidR="00A64C2B" w:rsidRDefault="00A64C2B" w:rsidP="00354516">
      <w:pPr>
        <w:pStyle w:val="ListParagraph"/>
        <w:numPr>
          <w:ilvl w:val="3"/>
          <w:numId w:val="20"/>
        </w:numPr>
        <w:spacing w:line="26" w:lineRule="atLeast"/>
      </w:pPr>
      <w:r>
        <w:t>Xóa</w:t>
      </w:r>
    </w:p>
    <w:p w:rsidR="00A64C2B" w:rsidRDefault="00354516" w:rsidP="00354516">
      <w:pPr>
        <w:pStyle w:val="ListParagraph"/>
        <w:spacing w:line="26" w:lineRule="atLeast"/>
        <w:ind w:left="1797"/>
      </w:pPr>
      <w:r>
        <w:t>+</w:t>
      </w:r>
      <w:r>
        <w:tab/>
      </w:r>
      <w:r w:rsidR="00A64C2B">
        <w:t>Quản lý thành viên mỗi dòng tộc</w:t>
      </w:r>
    </w:p>
    <w:p w:rsidR="00A64C2B" w:rsidRDefault="00A64C2B" w:rsidP="00354516">
      <w:pPr>
        <w:pStyle w:val="ListParagraph"/>
        <w:numPr>
          <w:ilvl w:val="3"/>
          <w:numId w:val="20"/>
        </w:numPr>
        <w:spacing w:line="26" w:lineRule="atLeast"/>
      </w:pPr>
      <w:r>
        <w:t>Phê duyệt tham gia</w:t>
      </w:r>
    </w:p>
    <w:p w:rsidR="00A64C2B" w:rsidRDefault="00A64C2B" w:rsidP="00354516">
      <w:pPr>
        <w:pStyle w:val="ListParagraph"/>
        <w:numPr>
          <w:ilvl w:val="3"/>
          <w:numId w:val="20"/>
        </w:numPr>
        <w:spacing w:line="26" w:lineRule="atLeast"/>
      </w:pPr>
      <w:r>
        <w:t>Thay đổi chức vụ</w:t>
      </w:r>
    </w:p>
    <w:p w:rsidR="00A64C2B" w:rsidRDefault="00A64C2B" w:rsidP="00354516">
      <w:pPr>
        <w:pStyle w:val="ListParagraph"/>
        <w:numPr>
          <w:ilvl w:val="3"/>
          <w:numId w:val="20"/>
        </w:numPr>
        <w:spacing w:line="26" w:lineRule="atLeast"/>
      </w:pPr>
      <w:r>
        <w:t>Xóa bỏ</w:t>
      </w:r>
    </w:p>
    <w:p w:rsidR="00A64C2B" w:rsidRDefault="00354516" w:rsidP="00354516">
      <w:pPr>
        <w:pStyle w:val="ListParagraph"/>
        <w:spacing w:line="26" w:lineRule="atLeast"/>
        <w:ind w:left="1797"/>
      </w:pPr>
      <w:r>
        <w:t>+</w:t>
      </w:r>
      <w:r>
        <w:tab/>
      </w:r>
      <w:r w:rsidR="00A64C2B">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354516" w:rsidP="00354516">
      <w:pPr>
        <w:pStyle w:val="ListParagraph"/>
        <w:spacing w:line="26" w:lineRule="atLeast"/>
        <w:ind w:left="1797"/>
      </w:pPr>
      <w:r>
        <w:t>+</w:t>
      </w:r>
      <w:r>
        <w:tab/>
      </w:r>
      <w:r w:rsidR="00A64C2B">
        <w:t>Đăng nhập và đăng xuất</w:t>
      </w:r>
    </w:p>
    <w:p w:rsidR="00A64C2B" w:rsidRDefault="00354516" w:rsidP="00354516">
      <w:pPr>
        <w:pStyle w:val="ListParagraph"/>
        <w:spacing w:line="26" w:lineRule="atLeast"/>
        <w:ind w:left="1797"/>
      </w:pPr>
      <w:r>
        <w:t>+</w:t>
      </w:r>
      <w:r>
        <w:tab/>
      </w:r>
      <w:r w:rsidR="00A64C2B">
        <w:t>Quản lý toàn bộ thông tin dòng tộc</w:t>
      </w:r>
    </w:p>
    <w:p w:rsidR="00A64C2B" w:rsidRDefault="00A64C2B" w:rsidP="00354516">
      <w:pPr>
        <w:pStyle w:val="ListParagraph"/>
        <w:numPr>
          <w:ilvl w:val="3"/>
          <w:numId w:val="20"/>
        </w:numPr>
        <w:spacing w:line="26" w:lineRule="atLeast"/>
      </w:pPr>
      <w:r>
        <w:t>Xem</w:t>
      </w:r>
    </w:p>
    <w:p w:rsidR="00A64C2B" w:rsidRDefault="00A64C2B" w:rsidP="00354516">
      <w:pPr>
        <w:pStyle w:val="ListParagraph"/>
        <w:numPr>
          <w:ilvl w:val="3"/>
          <w:numId w:val="20"/>
        </w:numPr>
        <w:spacing w:line="26" w:lineRule="atLeast"/>
      </w:pPr>
      <w:r>
        <w:t>Xóa</w:t>
      </w:r>
    </w:p>
    <w:p w:rsidR="00A64C2B" w:rsidRPr="00D16D77" w:rsidRDefault="00A64C2B" w:rsidP="00A64C2B">
      <w:pPr>
        <w:pStyle w:val="Heading4"/>
      </w:pPr>
      <w:r>
        <w:t>Yêu cầu phi chức năng</w:t>
      </w:r>
    </w:p>
    <w:p w:rsidR="00A64C2B" w:rsidRPr="00D16D77" w:rsidRDefault="00A64C2B" w:rsidP="00354516">
      <w:pPr>
        <w:pStyle w:val="ListParagraph"/>
        <w:numPr>
          <w:ilvl w:val="0"/>
          <w:numId w:val="12"/>
        </w:numPr>
        <w:spacing w:line="312" w:lineRule="auto"/>
      </w:pPr>
      <w:r w:rsidRPr="00D16D77">
        <w:t xml:space="preserve">Trình bày phân bố đúng theo thói quen người </w:t>
      </w:r>
      <w:r w:rsidR="00354516">
        <w:t>dung</w:t>
      </w:r>
    </w:p>
    <w:p w:rsidR="00A64C2B" w:rsidRPr="00D16D77" w:rsidRDefault="00A64C2B" w:rsidP="00354516">
      <w:pPr>
        <w:pStyle w:val="ListParagraph"/>
        <w:numPr>
          <w:ilvl w:val="0"/>
          <w:numId w:val="12"/>
        </w:numPr>
        <w:spacing w:line="312" w:lineRule="auto"/>
      </w:pPr>
      <w:r w:rsidRPr="00D16D77">
        <w:t>Giao diện thân thiện, dễ sử dụng</w:t>
      </w:r>
    </w:p>
    <w:p w:rsidR="00A64C2B" w:rsidRPr="00D16D77" w:rsidRDefault="00A64C2B" w:rsidP="00354516">
      <w:pPr>
        <w:pStyle w:val="ListParagraph"/>
        <w:numPr>
          <w:ilvl w:val="0"/>
          <w:numId w:val="12"/>
        </w:numPr>
        <w:spacing w:line="312" w:lineRule="auto"/>
      </w:pPr>
      <w:r w:rsidRPr="00D16D77">
        <w:t>Đầy đủ chức năng yêu cầu</w:t>
      </w:r>
    </w:p>
    <w:p w:rsidR="00A64C2B" w:rsidRDefault="00A64C2B" w:rsidP="00354516">
      <w:pPr>
        <w:pStyle w:val="ListParagraph"/>
        <w:numPr>
          <w:ilvl w:val="0"/>
          <w:numId w:val="12"/>
        </w:numPr>
        <w:spacing w:line="312" w:lineRule="auto"/>
      </w:pPr>
      <w:r w:rsidRPr="00D16D77">
        <w:t>Quản lý dữ liệu hợp lý, tránh các lỗi sql injection</w:t>
      </w:r>
    </w:p>
    <w:p w:rsidR="00442531" w:rsidRPr="00832607" w:rsidRDefault="00442531" w:rsidP="00442531">
      <w:pPr>
        <w:pStyle w:val="Heading3"/>
      </w:pPr>
      <w:bookmarkStart w:id="79" w:name="_Toc326402627"/>
      <w:bookmarkStart w:id="80" w:name="_Toc483135741"/>
      <w:bookmarkStart w:id="81" w:name="_Toc10492514"/>
      <w:r w:rsidRPr="00832607">
        <w:lastRenderedPageBreak/>
        <w:t>Phân tích khả thi</w:t>
      </w:r>
      <w:bookmarkEnd w:id="79"/>
      <w:bookmarkEnd w:id="80"/>
      <w:bookmarkEnd w:id="81"/>
    </w:p>
    <w:p w:rsidR="00442531" w:rsidRPr="00D27F25" w:rsidRDefault="00442531" w:rsidP="00442531">
      <w:pPr>
        <w:pStyle w:val="Heading4"/>
      </w:pPr>
      <w:bookmarkStart w:id="82" w:name="_Toc326402628"/>
      <w:r w:rsidRPr="00D27F25">
        <w:t>Tính khả dụng</w:t>
      </w:r>
      <w:bookmarkEnd w:id="82"/>
    </w:p>
    <w:p w:rsidR="00442531" w:rsidRPr="00D27F25" w:rsidRDefault="00442531" w:rsidP="00354516">
      <w:pPr>
        <w:pStyle w:val="Paragraph"/>
        <w:numPr>
          <w:ilvl w:val="0"/>
          <w:numId w:val="12"/>
        </w:numPr>
        <w:spacing w:before="0" w:line="312" w:lineRule="auto"/>
        <w:rPr>
          <w:szCs w:val="26"/>
        </w:rPr>
      </w:pPr>
      <w:r w:rsidRPr="00D27F25">
        <w:rPr>
          <w:szCs w:val="26"/>
        </w:rPr>
        <w:t>Hệ thống hoàn toàn có thể triển khai trên thực tế.</w:t>
      </w:r>
    </w:p>
    <w:p w:rsidR="00442531" w:rsidRPr="00D27F25" w:rsidRDefault="00442531" w:rsidP="00354516">
      <w:pPr>
        <w:pStyle w:val="Paragraph"/>
        <w:numPr>
          <w:ilvl w:val="0"/>
          <w:numId w:val="12"/>
        </w:numPr>
        <w:spacing w:before="0" w:line="312" w:lineRule="auto"/>
        <w:rPr>
          <w:szCs w:val="26"/>
        </w:rPr>
      </w:pPr>
      <w:r w:rsidRPr="00D27F25">
        <w:rPr>
          <w:szCs w:val="26"/>
        </w:rPr>
        <w:t>Nhu cầu du lịch của người dân càng ngày càng lớn.</w:t>
      </w:r>
    </w:p>
    <w:p w:rsidR="00442531" w:rsidRPr="00D27F25" w:rsidRDefault="00442531" w:rsidP="00442531">
      <w:pPr>
        <w:pStyle w:val="Heading4"/>
      </w:pPr>
      <w:bookmarkStart w:id="83" w:name="_Toc326402629"/>
      <w:r w:rsidRPr="00D27F25">
        <w:t>Chi phí phát triển</w:t>
      </w:r>
      <w:bookmarkEnd w:id="83"/>
    </w:p>
    <w:p w:rsidR="00442531" w:rsidRPr="00D27F25" w:rsidRDefault="00442531" w:rsidP="00354516">
      <w:pPr>
        <w:pStyle w:val="Paragraph"/>
        <w:numPr>
          <w:ilvl w:val="0"/>
          <w:numId w:val="12"/>
        </w:numPr>
        <w:spacing w:before="0" w:line="312" w:lineRule="auto"/>
        <w:rPr>
          <w:szCs w:val="26"/>
        </w:rPr>
      </w:pPr>
      <w:r w:rsidRPr="00D27F25">
        <w:rPr>
          <w:szCs w:val="26"/>
        </w:rPr>
        <w:t>Chi phí cho Server và Web Service ban đầu là thấp.</w:t>
      </w:r>
    </w:p>
    <w:p w:rsidR="00442531" w:rsidRPr="00442531" w:rsidRDefault="00442531" w:rsidP="00354516">
      <w:pPr>
        <w:pStyle w:val="Paragraph"/>
        <w:numPr>
          <w:ilvl w:val="0"/>
          <w:numId w:val="12"/>
        </w:numPr>
        <w:spacing w:before="0" w:line="312" w:lineRule="auto"/>
        <w:rPr>
          <w:szCs w:val="26"/>
        </w:rPr>
      </w:pPr>
      <w:r w:rsidRPr="00D27F25">
        <w:rPr>
          <w:szCs w:val="26"/>
        </w:rPr>
        <w:t xml:space="preserve">Ngoài ra, với việc </w:t>
      </w:r>
      <w:proofErr w:type="gramStart"/>
      <w:r w:rsidRPr="00D27F25">
        <w:rPr>
          <w:szCs w:val="26"/>
        </w:rPr>
        <w:t>thu</w:t>
      </w:r>
      <w:proofErr w:type="gramEnd"/>
      <w:r w:rsidRPr="00D27F25">
        <w:rPr>
          <w:szCs w:val="26"/>
        </w:rPr>
        <w:t xml:space="preserve"> phí cho một số tính năng nâng cao của hệ thống sau này sẽ là nguồn thu nhằm duy trì và tiếp tục phát triển hệ thống.</w:t>
      </w:r>
    </w:p>
    <w:p w:rsidR="00832E3F" w:rsidRDefault="00832E3F" w:rsidP="00F8665A">
      <w:pPr>
        <w:pStyle w:val="Heading2"/>
      </w:pPr>
      <w:bookmarkStart w:id="84" w:name="_Toc10492515"/>
      <w:r>
        <w:t>THIẾT KẾ HỆ THỐNG</w:t>
      </w:r>
      <w:bookmarkEnd w:id="84"/>
    </w:p>
    <w:p w:rsidR="00832E3F" w:rsidRDefault="00757A9D" w:rsidP="0055242C">
      <w:pPr>
        <w:pStyle w:val="Heading3"/>
      </w:pPr>
      <w:bookmarkStart w:id="85" w:name="_Toc10492516"/>
      <w:r>
        <w:t>Các sơ</w:t>
      </w:r>
      <w:r w:rsidR="00832E3F">
        <w:t xml:space="preserve"> đồ</w:t>
      </w:r>
      <w:r>
        <w:t xml:space="preserve"> thiết kế</w:t>
      </w:r>
      <w:bookmarkEnd w:id="85"/>
    </w:p>
    <w:p w:rsidR="00520FFA" w:rsidRDefault="00520FFA" w:rsidP="00520FFA">
      <w:pPr>
        <w:pStyle w:val="Heading4"/>
      </w:pPr>
      <w:r>
        <w:t>Biểu đồ ca sử d</w:t>
      </w:r>
      <w:r w:rsidR="00EA0218">
        <w:t>ụ</w:t>
      </w:r>
      <w:r>
        <w:t>ng</w:t>
      </w:r>
    </w:p>
    <w:p w:rsidR="0039456C" w:rsidRPr="0039456C" w:rsidRDefault="0039456C" w:rsidP="0039456C">
      <w:proofErr w:type="gramStart"/>
      <w:r>
        <w:t>Biểu đồ ca sử dụng của người dùng cho phép người dùng đăng kí tài khoản, đăng nhập tài khoản bằng email, người dùng có thể tìm kiếm dòng tộc bất kì để có thể theo dõi.Tự tạo cho mình 1 dòng tộc, tạo phả hệ, chỉnh sửa, xem cây phả hệ.Người dùng có thể xem mối quan hệ của 2 thành viên bất kì trong phả hệ, có thể gộp các phả hệ lại với nhau.</w:t>
      </w:r>
      <w:proofErr w:type="gramEnd"/>
    </w:p>
    <w:p w:rsidR="0039456C" w:rsidRPr="0039456C" w:rsidRDefault="0039456C" w:rsidP="0039456C">
      <w:pPr>
        <w:pStyle w:val="Paragraph"/>
      </w:pPr>
    </w:p>
    <w:p w:rsidR="00757A9D" w:rsidRDefault="00071292" w:rsidP="008912E4">
      <w:pPr>
        <w:jc w:val="center"/>
      </w:pPr>
      <w:r>
        <w:rPr>
          <w:noProof/>
        </w:rPr>
        <w:drawing>
          <wp:inline distT="0" distB="0" distL="0" distR="0">
            <wp:extent cx="5819775" cy="473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user (1).png"/>
                    <pic:cNvPicPr/>
                  </pic:nvPicPr>
                  <pic:blipFill>
                    <a:blip r:embed="rId30">
                      <a:extLst>
                        <a:ext uri="{28A0092B-C50C-407E-A947-70E740481C1C}">
                          <a14:useLocalDpi xmlns:a14="http://schemas.microsoft.com/office/drawing/2010/main" val="0"/>
                        </a:ext>
                      </a:extLst>
                    </a:blip>
                    <a:stretch>
                      <a:fillRect/>
                    </a:stretch>
                  </pic:blipFill>
                  <pic:spPr>
                    <a:xfrm>
                      <a:off x="0" y="0"/>
                      <a:ext cx="5835438" cy="4744510"/>
                    </a:xfrm>
                    <a:prstGeom prst="rect">
                      <a:avLst/>
                    </a:prstGeom>
                  </pic:spPr>
                </pic:pic>
              </a:graphicData>
            </a:graphic>
          </wp:inline>
        </w:drawing>
      </w:r>
      <w:r w:rsidR="00710B49">
        <w:tab/>
      </w:r>
    </w:p>
    <w:p w:rsidR="00757A9D" w:rsidRPr="0039456C" w:rsidRDefault="00757A9D" w:rsidP="0039456C">
      <w:pPr>
        <w:pStyle w:val="Caption"/>
      </w:pPr>
      <w:bookmarkStart w:id="86" w:name="_Toc514518578"/>
      <w:r>
        <w:lastRenderedPageBreak/>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3</w:t>
      </w:r>
      <w:r w:rsidR="00E9026B">
        <w:rPr>
          <w:noProof/>
        </w:rPr>
        <w:fldChar w:fldCharType="end"/>
      </w:r>
      <w:r>
        <w:t xml:space="preserve"> </w:t>
      </w:r>
      <w:r w:rsidRPr="000158CD">
        <w:t>Biểu đồ ca sử dụng của người dùng</w:t>
      </w:r>
      <w:bookmarkEnd w:id="86"/>
    </w:p>
    <w:p w:rsidR="00757A9D" w:rsidRDefault="00071292" w:rsidP="00757A9D">
      <w:pPr>
        <w:jc w:val="center"/>
      </w:pPr>
      <w:r>
        <w:rPr>
          <w:noProof/>
        </w:rPr>
        <w:drawing>
          <wp:inline distT="0" distB="0" distL="0" distR="0">
            <wp:extent cx="3838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admin.png"/>
                    <pic:cNvPicPr/>
                  </pic:nvPicPr>
                  <pic:blipFill>
                    <a:blip r:embed="rId31">
                      <a:extLst>
                        <a:ext uri="{28A0092B-C50C-407E-A947-70E740481C1C}">
                          <a14:useLocalDpi xmlns:a14="http://schemas.microsoft.com/office/drawing/2010/main" val="0"/>
                        </a:ext>
                      </a:extLst>
                    </a:blip>
                    <a:stretch>
                      <a:fillRect/>
                    </a:stretch>
                  </pic:blipFill>
                  <pic:spPr>
                    <a:xfrm>
                      <a:off x="0" y="0"/>
                      <a:ext cx="3838575" cy="1257300"/>
                    </a:xfrm>
                    <a:prstGeom prst="rect">
                      <a:avLst/>
                    </a:prstGeom>
                  </pic:spPr>
                </pic:pic>
              </a:graphicData>
            </a:graphic>
          </wp:inline>
        </w:drawing>
      </w:r>
    </w:p>
    <w:p w:rsidR="006212A7" w:rsidRDefault="00757A9D" w:rsidP="00442531">
      <w:pPr>
        <w:pStyle w:val="Caption"/>
      </w:pPr>
      <w:bookmarkStart w:id="87" w:name="_Toc514518579"/>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4</w:t>
      </w:r>
      <w:r w:rsidR="00E9026B">
        <w:rPr>
          <w:noProof/>
        </w:rPr>
        <w:fldChar w:fldCharType="end"/>
      </w:r>
      <w:r>
        <w:t xml:space="preserve"> </w:t>
      </w:r>
      <w:r w:rsidRPr="005B3F62">
        <w:t>Biểu đồ ca sử dụng của Admin</w:t>
      </w:r>
      <w:bookmarkEnd w:id="87"/>
    </w:p>
    <w:p w:rsidR="00442531" w:rsidRPr="00442531" w:rsidRDefault="00442531" w:rsidP="00442531"/>
    <w:p w:rsidR="00520FFA" w:rsidRDefault="00520FFA" w:rsidP="00BB0E38">
      <w:pPr>
        <w:pStyle w:val="Heading4"/>
      </w:pPr>
      <w:r w:rsidRPr="004B22FC">
        <w:t xml:space="preserve">Biểu </w:t>
      </w:r>
      <w:r w:rsidR="00721C06">
        <w:t>đồ hoạt động hệ thống</w:t>
      </w:r>
      <w:r w:rsidR="00082D94"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5</w:t>
      </w:r>
      <w:r w:rsidR="00E9026B">
        <w:rPr>
          <w:noProof/>
        </w:rPr>
        <w:fldChar w:fldCharType="end"/>
      </w:r>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6</w:t>
      </w:r>
      <w:r w:rsidR="00E9026B">
        <w:rPr>
          <w:noProof/>
        </w:rPr>
        <w:fldChar w:fldCharType="end"/>
      </w:r>
      <w:r>
        <w:t xml:space="preserve"> Biểu đồ hoạt động hệ thống của quản trị</w:t>
      </w:r>
      <w:bookmarkEnd w:id="89"/>
    </w:p>
    <w:p w:rsidR="0047180F" w:rsidRPr="0047180F" w:rsidRDefault="00721C06" w:rsidP="00887C21">
      <w:pPr>
        <w:pStyle w:val="Heading4"/>
      </w:pPr>
      <w:r w:rsidRPr="004B22FC">
        <w:lastRenderedPageBreak/>
        <w:t xml:space="preserve">Biểu đồ </w:t>
      </w:r>
      <w:r>
        <w:t>lớp</w:t>
      </w:r>
    </w:p>
    <w:p w:rsidR="00721C06" w:rsidRPr="00721C06" w:rsidRDefault="00721C06" w:rsidP="00721C06">
      <w:pPr>
        <w:pStyle w:val="Paragraph"/>
      </w:pPr>
      <w:r>
        <w:rPr>
          <w:noProof/>
        </w:rPr>
        <w:drawing>
          <wp:inline distT="0" distB="0" distL="0" distR="0">
            <wp:extent cx="5760720"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716145"/>
                    </a:xfrm>
                    <a:prstGeom prst="rect">
                      <a:avLst/>
                    </a:prstGeom>
                  </pic:spPr>
                </pic:pic>
              </a:graphicData>
            </a:graphic>
          </wp:inline>
        </w:drawing>
      </w:r>
    </w:p>
    <w:p w:rsidR="00AB49C5" w:rsidRDefault="00AB49C5" w:rsidP="00AB49C5">
      <w:pPr>
        <w:pStyle w:val="Caption"/>
      </w:pPr>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.7 Biểu đồ lớp của hệ thống</w:t>
      </w:r>
    </w:p>
    <w:p w:rsidR="00371E75" w:rsidRDefault="00371E75" w:rsidP="00371E75">
      <w:pPr>
        <w:pStyle w:val="Heading4"/>
      </w:pPr>
      <w:r w:rsidRPr="004B22FC">
        <w:lastRenderedPageBreak/>
        <w:t xml:space="preserve">Biểu đồ </w:t>
      </w:r>
      <w:r w:rsidR="00887C21">
        <w:t>phân rã chức năng</w:t>
      </w:r>
    </w:p>
    <w:p w:rsidR="00371E75" w:rsidRDefault="00371E75" w:rsidP="00371E75">
      <w:r>
        <w:rPr>
          <w:noProof/>
        </w:rPr>
        <w:drawing>
          <wp:inline distT="0" distB="0" distL="0" distR="0">
            <wp:extent cx="5760720" cy="421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han r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371E75" w:rsidRDefault="00371E75" w:rsidP="00371E75">
      <w:pPr>
        <w:pStyle w:val="Caption"/>
      </w:pPr>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.8 Biểu đồ phân rã chức năng hệ thống</w:t>
      </w:r>
    </w:p>
    <w:p w:rsidR="00371E75" w:rsidRPr="00371E75" w:rsidRDefault="00371E75" w:rsidP="00371E75"/>
    <w:p w:rsidR="00721C06" w:rsidRPr="00721C06" w:rsidRDefault="00721C06" w:rsidP="00721C06"/>
    <w:p w:rsidR="0055242C" w:rsidRDefault="00832E3F" w:rsidP="003D5359">
      <w:pPr>
        <w:pStyle w:val="Heading3"/>
      </w:pPr>
      <w:bookmarkStart w:id="90" w:name="_Toc10492517"/>
      <w:r>
        <w:t>Thiết kế cơ sở dữ liệu</w:t>
      </w:r>
      <w:bookmarkEnd w:id="90"/>
    </w:p>
    <w:p w:rsidR="002F4A1D" w:rsidRDefault="002F4A1D" w:rsidP="002F4A1D">
      <w:pPr>
        <w:pStyle w:val="Caption"/>
        <w:keepNext/>
      </w:pPr>
      <w:bookmarkStart w:id="91" w:name="_Toc514518549"/>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E9026B">
        <w:fldChar w:fldCharType="begin"/>
      </w:r>
      <w:r w:rsidR="00E9026B">
        <w:instrText xml:space="preserve"> SEQ Bảng \* ARABIC \s 1 </w:instrText>
      </w:r>
      <w:r w:rsidR="00E9026B">
        <w:fldChar w:fldCharType="separate"/>
      </w:r>
      <w:r w:rsidR="004A0447">
        <w:rPr>
          <w:noProof/>
        </w:rPr>
        <w:t>1</w:t>
      </w:r>
      <w:r w:rsidR="00E9026B">
        <w:rPr>
          <w:noProof/>
        </w:rPr>
        <w:fldChar w:fldCharType="end"/>
      </w:r>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EB0BB2" w:rsidRDefault="001D1B1A" w:rsidP="002F4A1D">
      <w:pPr>
        <w:pStyle w:val="Paragraph"/>
        <w:ind w:firstLine="0"/>
        <w:rPr>
          <w:i/>
          <w:sz w:val="22"/>
        </w:rPr>
      </w:pPr>
      <w:proofErr w:type="gramStart"/>
      <w:r w:rsidRPr="00EB0BB2">
        <w:rPr>
          <w:i/>
          <w:sz w:val="22"/>
        </w:rPr>
        <w:t>Chú thí</w:t>
      </w:r>
      <w:r w:rsidR="002F4A1D" w:rsidRPr="00EB0BB2">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roofErr w:type="gramEnd"/>
    </w:p>
    <w:p w:rsidR="002F4A1D" w:rsidRDefault="002F4A1D" w:rsidP="002F4A1D">
      <w:pPr>
        <w:pStyle w:val="Caption"/>
        <w:keepNext/>
      </w:pPr>
      <w:bookmarkStart w:id="92" w:name="_Toc514518550"/>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E9026B">
        <w:fldChar w:fldCharType="begin"/>
      </w:r>
      <w:r w:rsidR="00E9026B">
        <w:instrText xml:space="preserve"> SEQ Bảng \* ARABIC \s 1 </w:instrText>
      </w:r>
      <w:r w:rsidR="00E9026B">
        <w:fldChar w:fldCharType="separate"/>
      </w:r>
      <w:r w:rsidR="004A0447">
        <w:rPr>
          <w:noProof/>
        </w:rPr>
        <w:t>2</w:t>
      </w:r>
      <w:r w:rsidR="00E9026B">
        <w:rPr>
          <w:noProof/>
        </w:rPr>
        <w:fldChar w:fldCharType="end"/>
      </w:r>
      <w:r>
        <w:t xml:space="preserve"> </w:t>
      </w:r>
      <w:r w:rsidRPr="00F9525B">
        <w:t xml:space="preserve">Bảng quản lý phả </w:t>
      </w:r>
      <w:proofErr w:type="gramStart"/>
      <w:r w:rsidRPr="00F9525B">
        <w:t>hệ(</w:t>
      </w:r>
      <w:proofErr w:type="gramEnd"/>
      <w:r w:rsidRPr="00F9525B">
        <w:t>pedigree)</w:t>
      </w:r>
      <w:bookmarkEnd w:id="92"/>
    </w:p>
    <w:tbl>
      <w:tblPr>
        <w:tblW w:w="5000" w:type="pct"/>
        <w:jc w:val="center"/>
        <w:tblCellMar>
          <w:left w:w="103" w:type="dxa"/>
        </w:tblCellMar>
        <w:tblLook w:val="0000" w:firstRow="0" w:lastRow="0" w:firstColumn="0" w:lastColumn="0" w:noHBand="0" w:noVBand="0"/>
      </w:tblPr>
      <w:tblGrid>
        <w:gridCol w:w="1612"/>
        <w:gridCol w:w="2233"/>
        <w:gridCol w:w="2783"/>
        <w:gridCol w:w="2434"/>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822D8A"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genealogy_id</w:t>
            </w:r>
          </w:p>
        </w:tc>
        <w:tc>
          <w:tcPr>
            <w:tcW w:w="1245"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Id dòng tộc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PK</w:t>
            </w:r>
          </w:p>
        </w:tc>
      </w:tr>
    </w:tbl>
    <w:p w:rsidR="002F4A1D" w:rsidRDefault="002F4A1D" w:rsidP="002F4A1D">
      <w:pPr>
        <w:pStyle w:val="Paragraph"/>
        <w:ind w:firstLine="0"/>
        <w:rPr>
          <w:szCs w:val="26"/>
        </w:rPr>
      </w:pPr>
    </w:p>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3" w:name="_Toc514518552"/>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3</w:t>
      </w:r>
      <w:r>
        <w:t xml:space="preserve"> </w:t>
      </w:r>
      <w:r w:rsidRPr="004A55C9">
        <w:t>Bảng quản lý tài khoản (user)</w:t>
      </w:r>
      <w:bookmarkEnd w:id="93"/>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Trạng thái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email</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510E2A" w:rsidP="002F4A1D">
            <w:pPr>
              <w:overflowPunct/>
              <w:autoSpaceDE/>
              <w:spacing w:line="312" w:lineRule="auto"/>
              <w:contextualSpacing/>
              <w:textAlignment w:val="auto"/>
              <w:rPr>
                <w:rFonts w:eastAsia="Droid Sans Fallback"/>
                <w:bCs/>
                <w:szCs w:val="26"/>
              </w:rPr>
            </w:pPr>
            <w:r>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Tên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A76033"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4" w:name="_Toc514518553"/>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4</w:t>
      </w:r>
      <w:r>
        <w:t xml:space="preserve"> </w:t>
      </w:r>
      <w:r w:rsidRPr="00AA7070">
        <w:t>Bảng quyền tài khoản (role)</w:t>
      </w:r>
      <w:bookmarkEnd w:id="94"/>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F55518" w:rsidRDefault="00F55518" w:rsidP="002F4A1D">
      <w:pPr>
        <w:pStyle w:val="Caption"/>
        <w:keepNext/>
      </w:pPr>
      <w:bookmarkStart w:id="95" w:name="_Toc514518554"/>
    </w:p>
    <w:p w:rsidR="002F4A1D" w:rsidRDefault="002F4A1D" w:rsidP="002F4A1D">
      <w:pPr>
        <w:pStyle w:val="Caption"/>
        <w:keepNext/>
      </w:pPr>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5</w:t>
      </w:r>
      <w:r>
        <w:t xml:space="preserve"> </w:t>
      </w:r>
      <w:r w:rsidRPr="00E87F3D">
        <w:t>Bảng quản lý quyền user (user_role)</w:t>
      </w:r>
      <w:bookmarkEnd w:id="95"/>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A68F8"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w:t>
            </w:r>
            <w:r w:rsidR="002F4A1D" w:rsidRPr="00A968D1">
              <w:rPr>
                <w:rFonts w:eastAsia="Droid Sans Fallback"/>
                <w:bCs/>
                <w:szCs w:val="26"/>
              </w:rPr>
              <w:t>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6" w:name="_Toc514518555"/>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6</w:t>
      </w:r>
      <w:r>
        <w:t xml:space="preserve"> </w:t>
      </w:r>
      <w:r w:rsidRPr="00272A57">
        <w:t>Bảng quyền dòng tộc (permission)</w:t>
      </w:r>
      <w:bookmarkEnd w:id="96"/>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D71CAF"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code</w:t>
            </w:r>
          </w:p>
        </w:tc>
        <w:tc>
          <w:tcPr>
            <w:tcW w:w="1219"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Mã permission</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7" w:name="_Toc514518556"/>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7</w:t>
      </w:r>
      <w:r>
        <w:t xml:space="preserve"> </w:t>
      </w:r>
      <w:r w:rsidRPr="00FD2A49">
        <w:t>Bảng quản lý quyền dòng tộc (user_</w:t>
      </w:r>
      <w:r w:rsidR="00D71CAF">
        <w:t>permission</w:t>
      </w:r>
      <w:r w:rsidRPr="00FD2A49">
        <w:t>)</w:t>
      </w:r>
      <w:bookmarkEnd w:id="97"/>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D71CAF">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w:t>
            </w:r>
            <w:r w:rsidR="00D71CAF">
              <w:rPr>
                <w:rFonts w:eastAsia="Droid Sans Fallback"/>
                <w:bCs/>
                <w:szCs w:val="26"/>
              </w:rPr>
              <w:t xml:space="preserve">permission </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8" w:name="_Toc514518557"/>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8</w:t>
      </w:r>
      <w:r>
        <w:t xml:space="preserve"> </w:t>
      </w:r>
      <w:r w:rsidRPr="00340EF8">
        <w:t>Bảng quản lý người trong phả hệ (</w:t>
      </w:r>
      <w:r w:rsidR="00D71CAF">
        <w:t>node_member</w:t>
      </w:r>
      <w:r w:rsidRPr="00340EF8">
        <w:t>)</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node_member_id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pedigree</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mother_father_id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Id mẹ hoặc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D71CAF" w:rsidRDefault="00D71CAF"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szCs w:val="26"/>
              </w:rPr>
            </w:pPr>
            <w:r>
              <w:rPr>
                <w:rFonts w:eastAsia="Droid Sans Fallback"/>
                <w:szCs w:val="26"/>
              </w:rPr>
              <w:t>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child_index</w:t>
            </w:r>
          </w:p>
        </w:tc>
        <w:tc>
          <w:tcPr>
            <w:tcW w:w="1118" w:type="pct"/>
            <w:tcBorders>
              <w:top w:val="single" w:sz="4" w:space="0" w:color="000080"/>
              <w:left w:val="single" w:sz="4" w:space="0" w:color="000080"/>
              <w:bottom w:val="single" w:sz="4" w:space="0" w:color="000080"/>
            </w:tcBorders>
            <w:shd w:val="clear" w:color="auto" w:fill="FFFFFF"/>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Default="00D71CAF" w:rsidP="00D71CAF">
            <w:pPr>
              <w:overflowPunct/>
              <w:autoSpaceDE/>
              <w:spacing w:line="312" w:lineRule="auto"/>
              <w:contextualSpacing/>
              <w:textAlignment w:val="auto"/>
              <w:rPr>
                <w:rFonts w:eastAsia="Droid Sans Fallback"/>
                <w:szCs w:val="26"/>
              </w:rPr>
            </w:pPr>
            <w:r>
              <w:rPr>
                <w:rFonts w:eastAsia="Droid Sans Fallback"/>
                <w:szCs w:val="26"/>
              </w:rPr>
              <w:t>Con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Giới tính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Đường dẫn ảnh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life_index</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Đời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Tên</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patch_key</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Đánh dấu 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lastRenderedPageBreak/>
              <w:t>parent_relation</w:t>
            </w:r>
          </w:p>
        </w:tc>
        <w:tc>
          <w:tcPr>
            <w:tcW w:w="1118" w:type="pct"/>
            <w:tcBorders>
              <w:top w:val="single" w:sz="4" w:space="0" w:color="000080"/>
              <w:left w:val="single" w:sz="4" w:space="0" w:color="000080"/>
              <w:bottom w:val="single" w:sz="4" w:space="0" w:color="000080"/>
            </w:tcBorders>
            <w:shd w:val="clear" w:color="auto" w:fill="FFFFFF"/>
          </w:tcPr>
          <w:p w:rsidR="00D71CAF" w:rsidRDefault="00F34C88"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Mối quan hệ với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99" w:name="_Toc514518558"/>
      <w:r>
        <w:t xml:space="preserve">Bảng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t>.</w:t>
      </w:r>
      <w:r w:rsidR="00F55518">
        <w:t>9</w:t>
      </w:r>
      <w:r>
        <w:t xml:space="preserve"> </w:t>
      </w:r>
      <w:r w:rsidRPr="00A67A6B">
        <w:t xml:space="preserve">Bảng </w:t>
      </w:r>
      <w:bookmarkEnd w:id="99"/>
      <w:r w:rsidR="00F34C88">
        <w:t xml:space="preserve">chi tiết người trong gia </w:t>
      </w:r>
      <w:proofErr w:type="gramStart"/>
      <w:r w:rsidR="00F34C88">
        <w:t>phả(</w:t>
      </w:r>
      <w:proofErr w:type="gramEnd"/>
      <w:r w:rsidR="00F34C88">
        <w:t>description_member)</w:t>
      </w:r>
    </w:p>
    <w:tbl>
      <w:tblPr>
        <w:tblW w:w="5000" w:type="pct"/>
        <w:tblCellMar>
          <w:left w:w="103" w:type="dxa"/>
        </w:tblCellMar>
        <w:tblLook w:val="0000" w:firstRow="0" w:lastRow="0" w:firstColumn="0" w:lastColumn="0" w:noHBand="0" w:noVBand="0"/>
      </w:tblPr>
      <w:tblGrid>
        <w:gridCol w:w="2681"/>
        <w:gridCol w:w="1647"/>
        <w:gridCol w:w="3338"/>
        <w:gridCol w:w="1396"/>
      </w:tblGrid>
      <w:tr w:rsidR="00D25AC2" w:rsidRPr="005F0CEE" w:rsidTr="00F34C88">
        <w:trPr>
          <w:trHeight w:val="340"/>
        </w:trPr>
        <w:tc>
          <w:tcPr>
            <w:tcW w:w="147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0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842"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770"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description_member_id</w:t>
            </w:r>
          </w:p>
        </w:tc>
        <w:tc>
          <w:tcPr>
            <w:tcW w:w="90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770"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node_member_id</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Id node member</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address</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Địa chỉ</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birthday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sinh</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dead_day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mất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degree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Trình độ</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Chi tiết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extra_data</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Thông tin them</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nickname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Tên thường gọi</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0" w:name="_Toc326402652"/>
      <w:bookmarkStart w:id="101" w:name="_Toc483135744"/>
      <w:bookmarkStart w:id="102" w:name="_Toc10492518"/>
      <w:r w:rsidRPr="004B22FC">
        <w:lastRenderedPageBreak/>
        <w:t>THIẾT KẾ GIAO DIỆN</w:t>
      </w:r>
      <w:bookmarkEnd w:id="100"/>
      <w:bookmarkEnd w:id="101"/>
      <w:bookmarkEnd w:id="102"/>
    </w:p>
    <w:p w:rsidR="005F0CEE" w:rsidRDefault="005F0CEE" w:rsidP="005F0CEE">
      <w:r>
        <w:t>Dưới đây là một số trang giao diện thiết kế:</w:t>
      </w:r>
    </w:p>
    <w:p w:rsidR="005F0CEE" w:rsidRDefault="005F0CEE" w:rsidP="005F0CEE"/>
    <w:p w:rsidR="005F0CEE" w:rsidRDefault="00502B38" w:rsidP="005F0CEE">
      <w:pPr>
        <w:keepNext/>
      </w:pPr>
      <w:r>
        <w:rPr>
          <w:noProof/>
        </w:rPr>
        <w:drawing>
          <wp:inline distT="0" distB="0" distL="0" distR="0">
            <wp:extent cx="576072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5F0CEE" w:rsidRPr="00A019B3" w:rsidRDefault="005F0CEE" w:rsidP="005F0CEE">
      <w:pPr>
        <w:pStyle w:val="Caption"/>
      </w:pPr>
      <w:bookmarkStart w:id="103" w:name="_Toc514518582"/>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371E75">
        <w:t>9</w:t>
      </w:r>
      <w:r>
        <w:t xml:space="preserve"> Trang cây phả hệ</w:t>
      </w:r>
      <w:bookmarkEnd w:id="103"/>
    </w:p>
    <w:p w:rsidR="005F0CEE" w:rsidRPr="00C725FA" w:rsidRDefault="005F0CEE" w:rsidP="005F0CEE"/>
    <w:p w:rsidR="005F0CEE" w:rsidRDefault="00CB623D" w:rsidP="005F0CEE">
      <w:pPr>
        <w:keepNext/>
      </w:pPr>
      <w:r>
        <w:rPr>
          <w:noProof/>
        </w:rPr>
        <w:drawing>
          <wp:inline distT="0" distB="0" distL="0" distR="0">
            <wp:extent cx="5760720" cy="2307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5F0CEE" w:rsidRDefault="005F0CEE" w:rsidP="005F0CEE">
      <w:pPr>
        <w:pStyle w:val="Caption"/>
      </w:pPr>
      <w:bookmarkStart w:id="104" w:name="_Toc514518583"/>
      <w:r>
        <w:t xml:space="preserve">Hình </w:t>
      </w:r>
      <w:r w:rsidR="00E9026B">
        <w:fldChar w:fldCharType="begin"/>
      </w:r>
      <w:r w:rsidR="00E9026B">
        <w:instrText xml:space="preserve"> STYLEREF 1 \s </w:instrText>
      </w:r>
      <w:r w:rsidR="00E9026B">
        <w:fldChar w:fldCharType="separate"/>
      </w:r>
      <w:r w:rsidR="004A0447">
        <w:rPr>
          <w:noProof/>
        </w:rPr>
        <w:t>2</w:t>
      </w:r>
      <w:r w:rsidR="00E9026B">
        <w:rPr>
          <w:noProof/>
        </w:rPr>
        <w:fldChar w:fldCharType="end"/>
      </w:r>
      <w:r w:rsidR="006E3230">
        <w:t>.</w:t>
      </w:r>
      <w:r w:rsidR="00371E75">
        <w:t>10</w:t>
      </w:r>
      <w:r>
        <w:t xml:space="preserve"> Trang</w:t>
      </w:r>
      <w:r w:rsidR="00CB04C0">
        <w:t xml:space="preserve"> quản lý dòng tộc của tôi</w:t>
      </w:r>
      <w:bookmarkEnd w:id="104"/>
    </w:p>
    <w:p w:rsidR="00502B38" w:rsidRPr="00C10998" w:rsidRDefault="00502B38" w:rsidP="0032635B">
      <w:pPr>
        <w:jc w:val="center"/>
      </w:pPr>
    </w:p>
    <w:p w:rsidR="0010476B" w:rsidRDefault="00532DF4" w:rsidP="00F8665A">
      <w:pPr>
        <w:pStyle w:val="Heading2"/>
      </w:pPr>
      <w:bookmarkStart w:id="105" w:name="_Toc10492519"/>
      <w:r>
        <w:t>KẾT CHƯƠNG</w:t>
      </w:r>
      <w:bookmarkEnd w:id="105"/>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6" w:name="_Toc483135756"/>
      <w:bookmarkStart w:id="107" w:name="_Toc10492520"/>
      <w:r w:rsidRPr="00B01618">
        <w:lastRenderedPageBreak/>
        <w:t>TRIỂN KHAI HỆ THỐNG</w:t>
      </w:r>
      <w:bookmarkEnd w:id="106"/>
      <w:bookmarkEnd w:id="107"/>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8" w:name="_Toc10492521"/>
      <w:r>
        <w:t>MÔ HÌNH TRIỂN KHAI</w:t>
      </w:r>
      <w:bookmarkEnd w:id="108"/>
    </w:p>
    <w:p w:rsidR="00F51A37" w:rsidRDefault="009121E8" w:rsidP="00F51A37">
      <w:pPr>
        <w:pStyle w:val="Heading3"/>
      </w:pPr>
      <w:bookmarkStart w:id="109" w:name="_Toc10492522"/>
      <w:r>
        <w:t>Mô hình triển khai</w:t>
      </w:r>
      <w:bookmarkEnd w:id="109"/>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0" w:name="_Toc10492523"/>
      <w:r>
        <w:t>Các công cụ hỗ trợ</w:t>
      </w:r>
      <w:bookmarkEnd w:id="110"/>
    </w:p>
    <w:p w:rsidR="009121E8" w:rsidRDefault="009121E8" w:rsidP="00EB0BB2">
      <w:pPr>
        <w:pStyle w:val="Paragraph"/>
        <w:numPr>
          <w:ilvl w:val="0"/>
          <w:numId w:val="12"/>
        </w:numPr>
        <w:spacing w:before="0" w:line="312" w:lineRule="auto"/>
      </w:pPr>
      <w:r>
        <w:t>Frame work Spring boot</w:t>
      </w:r>
    </w:p>
    <w:p w:rsidR="009121E8" w:rsidRDefault="009121E8" w:rsidP="00EB0BB2">
      <w:pPr>
        <w:pStyle w:val="Paragraph"/>
        <w:numPr>
          <w:ilvl w:val="0"/>
          <w:numId w:val="12"/>
        </w:numPr>
        <w:spacing w:before="0" w:line="312" w:lineRule="auto"/>
      </w:pPr>
      <w:r>
        <w:t>phpMyAdmin</w:t>
      </w:r>
    </w:p>
    <w:p w:rsidR="003D026E" w:rsidRDefault="003D026E" w:rsidP="00EB0BB2">
      <w:pPr>
        <w:pStyle w:val="Paragraph"/>
        <w:numPr>
          <w:ilvl w:val="0"/>
          <w:numId w:val="12"/>
        </w:numPr>
        <w:spacing w:before="0" w:line="312" w:lineRule="auto"/>
      </w:pPr>
      <w:r>
        <w:t>XAMPP</w:t>
      </w:r>
    </w:p>
    <w:p w:rsidR="009121E8" w:rsidRDefault="009121E8" w:rsidP="00EB0BB2">
      <w:pPr>
        <w:pStyle w:val="Paragraph"/>
        <w:numPr>
          <w:ilvl w:val="0"/>
          <w:numId w:val="12"/>
        </w:numPr>
        <w:spacing w:before="0" w:line="312" w:lineRule="auto"/>
      </w:pPr>
      <w:r>
        <w:t>InterIJ</w:t>
      </w:r>
    </w:p>
    <w:p w:rsidR="00E3330C" w:rsidRDefault="00E3330C" w:rsidP="00EB0BB2">
      <w:pPr>
        <w:pStyle w:val="Paragraph"/>
        <w:numPr>
          <w:ilvl w:val="0"/>
          <w:numId w:val="12"/>
        </w:numPr>
        <w:spacing w:before="0" w:line="312" w:lineRule="auto"/>
      </w:pPr>
      <w:r>
        <w:t>Apache Tomcat</w:t>
      </w:r>
    </w:p>
    <w:p w:rsidR="009121E8" w:rsidRDefault="009121E8" w:rsidP="00F51A37">
      <w:pPr>
        <w:pStyle w:val="Heading3"/>
      </w:pPr>
      <w:bookmarkStart w:id="111" w:name="_Toc10492524"/>
      <w:r>
        <w:t>Cấu hình hệ thống</w:t>
      </w:r>
      <w:bookmarkEnd w:id="111"/>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B0BB2">
      <w:pPr>
        <w:pStyle w:val="Paragraph"/>
        <w:numPr>
          <w:ilvl w:val="0"/>
          <w:numId w:val="12"/>
        </w:numPr>
        <w:spacing w:before="0" w:line="312" w:lineRule="auto"/>
        <w:rPr>
          <w:szCs w:val="26"/>
        </w:rPr>
      </w:pPr>
      <w:r>
        <w:rPr>
          <w:szCs w:val="26"/>
        </w:rPr>
        <w:t>Hệ quản trị cơ sở dữ liệu MySQL</w:t>
      </w:r>
    </w:p>
    <w:p w:rsidR="005E2ACB" w:rsidRDefault="005E2ACB" w:rsidP="00EB0BB2">
      <w:pPr>
        <w:pStyle w:val="Paragraph"/>
        <w:numPr>
          <w:ilvl w:val="0"/>
          <w:numId w:val="12"/>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xml:space="preserve">” trong </w:t>
      </w:r>
      <w:proofErr w:type="gramStart"/>
      <w:r>
        <w:rPr>
          <w:szCs w:val="26"/>
        </w:rPr>
        <w:t>thư</w:t>
      </w:r>
      <w:proofErr w:type="gramEnd"/>
      <w:r>
        <w:rPr>
          <w:szCs w:val="26"/>
        </w:rPr>
        <w:t xml:space="preserve">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w:t>
      </w:r>
      <w:proofErr w:type="gramStart"/>
      <w:r w:rsidRPr="005E2ACB">
        <w:rPr>
          <w:rFonts w:ascii="Courier New" w:hAnsi="Courier New" w:cs="Courier New"/>
          <w:b/>
          <w:bCs/>
          <w:color w:val="008000"/>
          <w:sz w:val="18"/>
          <w:szCs w:val="18"/>
        </w:rPr>
        <w:t>:mysql</w:t>
      </w:r>
      <w:proofErr w:type="gramEnd"/>
      <w:r w:rsidRPr="005E2ACB">
        <w:rPr>
          <w:rFonts w:ascii="Courier New" w:hAnsi="Courier New" w:cs="Courier New"/>
          <w:b/>
          <w:bCs/>
          <w:color w:val="008000"/>
          <w:sz w:val="18"/>
          <w:szCs w:val="18"/>
        </w:rPr>
        <w:t>://localhost:3306/genealogy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roofErr w:type="gramStart"/>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proofErr w:type="gramEnd"/>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Pr="001169E0" w:rsidRDefault="001169E0" w:rsidP="00BF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EB0BB2" w:rsidRPr="00BB00E7" w:rsidRDefault="009121E8" w:rsidP="00EB0BB2">
      <w:pPr>
        <w:pStyle w:val="Heading2"/>
        <w:rPr>
          <w:lang w:val="vi-VN"/>
        </w:rPr>
      </w:pPr>
      <w:bookmarkStart w:id="112" w:name="_Toc10492525"/>
      <w:r>
        <w:lastRenderedPageBreak/>
        <w:t>KẾT QUẢ THỰC</w:t>
      </w:r>
      <w:bookmarkEnd w:id="112"/>
      <w:r>
        <w:t xml:space="preserve"> </w:t>
      </w:r>
    </w:p>
    <w:p w:rsidR="0047180F" w:rsidRPr="0047180F" w:rsidRDefault="00F8665A" w:rsidP="00EB0BB2">
      <w:pPr>
        <w:pStyle w:val="Heading3"/>
      </w:pPr>
      <w:bookmarkStart w:id="113" w:name="_Toc10492526"/>
      <w:r>
        <w:t>Một số hình ảnh của hệ thống khi triển khai</w:t>
      </w:r>
      <w:bookmarkEnd w:id="113"/>
    </w:p>
    <w:p w:rsidR="00F8665A" w:rsidRDefault="00502B38" w:rsidP="001C72D1">
      <w:pPr>
        <w:jc w:val="center"/>
      </w:pPr>
      <w:r>
        <w:rPr>
          <w:noProof/>
        </w:rPr>
        <w:drawing>
          <wp:inline distT="0" distB="0" distL="0" distR="0">
            <wp:extent cx="5686425" cy="30638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694567" cy="3068237"/>
                    </a:xfrm>
                    <a:prstGeom prst="rect">
                      <a:avLst/>
                    </a:prstGeom>
                  </pic:spPr>
                </pic:pic>
              </a:graphicData>
            </a:graphic>
          </wp:inline>
        </w:drawing>
      </w:r>
    </w:p>
    <w:p w:rsidR="00F8665A" w:rsidRDefault="00F8665A" w:rsidP="00F8665A">
      <w:pPr>
        <w:pStyle w:val="Caption"/>
      </w:pPr>
      <w:bookmarkStart w:id="114" w:name="_Toc514518584"/>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1</w:t>
      </w:r>
      <w:r w:rsidR="00E9026B">
        <w:rPr>
          <w:noProof/>
        </w:rPr>
        <w:fldChar w:fldCharType="end"/>
      </w:r>
      <w:r>
        <w:t xml:space="preserve"> Trang đăng nhập</w:t>
      </w:r>
      <w:bookmarkEnd w:id="114"/>
    </w:p>
    <w:p w:rsidR="00EB0BB2" w:rsidRDefault="00EB0BB2" w:rsidP="00EB0BB2">
      <w:r>
        <w:tab/>
        <w:t>Giao diện này cho phép người dung có thể đăng nhập bằng tài khoản gmail đã đăng kí</w:t>
      </w:r>
    </w:p>
    <w:p w:rsidR="00EB0BB2" w:rsidRPr="00EB0BB2" w:rsidRDefault="00EB0BB2" w:rsidP="00EB0BB2"/>
    <w:p w:rsidR="00F8665A" w:rsidRDefault="00502B38" w:rsidP="00F8665A">
      <w:pPr>
        <w:keepNext/>
        <w:jc w:val="center"/>
      </w:pPr>
      <w:r>
        <w:rPr>
          <w:noProof/>
        </w:rPr>
        <w:drawing>
          <wp:inline distT="0" distB="0" distL="0" distR="0">
            <wp:extent cx="57607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ăng k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inline>
        </w:drawing>
      </w:r>
    </w:p>
    <w:p w:rsidR="00F8665A" w:rsidRPr="00C725FA" w:rsidRDefault="00F8665A" w:rsidP="00F8665A">
      <w:pPr>
        <w:pStyle w:val="Caption"/>
      </w:pPr>
      <w:bookmarkStart w:id="115" w:name="_Toc514518585"/>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2</w:t>
      </w:r>
      <w:r w:rsidR="00E9026B">
        <w:rPr>
          <w:noProof/>
        </w:rPr>
        <w:fldChar w:fldCharType="end"/>
      </w:r>
      <w:r>
        <w:t xml:space="preserve"> Trang đăng ký</w:t>
      </w:r>
      <w:bookmarkEnd w:id="115"/>
    </w:p>
    <w:p w:rsidR="00F8665A" w:rsidRPr="00F8665A" w:rsidRDefault="00EB0BB2" w:rsidP="001C72D1">
      <w:pPr>
        <w:pStyle w:val="Paragraph"/>
        <w:ind w:firstLine="0"/>
      </w:pPr>
      <w:r>
        <w:tab/>
        <w:t>Giao diện cho phép người dùng có thể đăng kí tài khoản của mình để sử dụng trang web</w:t>
      </w:r>
    </w:p>
    <w:p w:rsidR="00F8665A" w:rsidRDefault="00CB623D" w:rsidP="00F8665A">
      <w:pPr>
        <w:pStyle w:val="Paragraph"/>
        <w:keepNext/>
        <w:ind w:firstLine="0"/>
      </w:pPr>
      <w:r>
        <w:rPr>
          <w:noProof/>
        </w:rPr>
        <w:lastRenderedPageBreak/>
        <w:drawing>
          <wp:inline distT="0" distB="0" distL="0" distR="0">
            <wp:extent cx="5760720" cy="2307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F8665A" w:rsidRDefault="00F8665A" w:rsidP="00F8665A">
      <w:pPr>
        <w:pStyle w:val="Caption"/>
      </w:pPr>
      <w:bookmarkStart w:id="116" w:name="_Toc514518586"/>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3</w:t>
      </w:r>
      <w:r w:rsidR="00E9026B">
        <w:rPr>
          <w:noProof/>
        </w:rPr>
        <w:fldChar w:fldCharType="end"/>
      </w:r>
      <w:r>
        <w:t xml:space="preserve"> Trang dòng tộc của tôi</w:t>
      </w:r>
      <w:bookmarkEnd w:id="116"/>
    </w:p>
    <w:p w:rsidR="00EB0BB2" w:rsidRPr="00EB0BB2" w:rsidRDefault="006A3B12" w:rsidP="00EB0BB2">
      <w:r>
        <w:t>Đây là giao diện hiển thị tất cả dòng tộc mà mình quản lí hoặc theo dõi,người có quyền là admin hoặc mod thì có quyền xem thông tin chi tiết, sửa hoặc xóa một dòng tộc của mình quản lí, các member thì chỉ có quyền xem thông tin chi tiết</w:t>
      </w:r>
    </w:p>
    <w:p w:rsidR="00F8665A" w:rsidRDefault="00F8665A" w:rsidP="00F8665A">
      <w:pPr>
        <w:pStyle w:val="Paragraph"/>
        <w:ind w:firstLine="0"/>
        <w:rPr>
          <w:i/>
          <w:szCs w:val="26"/>
        </w:rPr>
      </w:pPr>
    </w:p>
    <w:p w:rsidR="00F8665A" w:rsidRDefault="00502B38" w:rsidP="00F8665A">
      <w:pPr>
        <w:pStyle w:val="Paragraph"/>
        <w:keepNext/>
        <w:ind w:firstLine="0"/>
      </w:pPr>
      <w:r>
        <w:rPr>
          <w:noProof/>
        </w:rPr>
        <w:drawing>
          <wp:inline distT="0" distB="0" distL="0" distR="0">
            <wp:extent cx="5760720" cy="3129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F8665A" w:rsidRDefault="00F8665A" w:rsidP="00F8665A">
      <w:pPr>
        <w:pStyle w:val="Caption"/>
        <w:rPr>
          <w:i w:val="0"/>
          <w:szCs w:val="26"/>
        </w:rPr>
      </w:pPr>
      <w:bookmarkStart w:id="117" w:name="_Toc514518587"/>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4</w:t>
      </w:r>
      <w:r w:rsidR="00E9026B">
        <w:rPr>
          <w:noProof/>
        </w:rPr>
        <w:fldChar w:fldCharType="end"/>
      </w:r>
      <w:r>
        <w:t xml:space="preserve"> Trang xem dòng tộc dưới dạng cây</w:t>
      </w:r>
      <w:bookmarkEnd w:id="117"/>
    </w:p>
    <w:p w:rsidR="006A3B12" w:rsidRPr="006A3B12" w:rsidRDefault="006A3B12" w:rsidP="00F8665A">
      <w:pPr>
        <w:pStyle w:val="Paragraph"/>
        <w:ind w:firstLine="0"/>
        <w:rPr>
          <w:szCs w:val="26"/>
        </w:rPr>
      </w:pPr>
      <w:proofErr w:type="gramStart"/>
      <w:r>
        <w:rPr>
          <w:szCs w:val="26"/>
        </w:rPr>
        <w:t>Đây là giao diện người dùng có thể xem chi tiết cây phả hệ, người dùng có thể xem chi tiết một thành viên bất kì,  chỉnh sửa hay xóa một thành viên bất kì.Người dùng có thể chọn 2 thành viên bất kì trong phả hệ để xem mối quan hệ.Cho phép người dùng có thể import thông tin thành viên trong phả hệ qua file excel theo một định dạng nhất định.</w:t>
      </w:r>
      <w:proofErr w:type="gramEnd"/>
    </w:p>
    <w:p w:rsidR="00F8665A" w:rsidRDefault="00502B38" w:rsidP="00F8665A">
      <w:pPr>
        <w:pStyle w:val="Paragraph"/>
        <w:keepNext/>
        <w:ind w:firstLine="0"/>
      </w:pPr>
      <w:r>
        <w:rPr>
          <w:noProof/>
        </w:rPr>
        <w:lastRenderedPageBreak/>
        <w:drawing>
          <wp:inline distT="0" distB="0" distL="0" distR="0">
            <wp:extent cx="5760720" cy="2600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ithanhvi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F8665A" w:rsidRDefault="00F8665A" w:rsidP="00F8665A">
      <w:pPr>
        <w:pStyle w:val="Caption"/>
      </w:pPr>
      <w:bookmarkStart w:id="118" w:name="_Toc514518588"/>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5</w:t>
      </w:r>
      <w:r w:rsidR="00E9026B">
        <w:rPr>
          <w:noProof/>
        </w:rPr>
        <w:fldChar w:fldCharType="end"/>
      </w:r>
      <w:r>
        <w:t xml:space="preserve"> Trang quản lý thành viên trong dòng tộc</w:t>
      </w:r>
      <w:bookmarkEnd w:id="118"/>
    </w:p>
    <w:p w:rsidR="007E444B" w:rsidRDefault="007E444B" w:rsidP="007E444B">
      <w:r>
        <w:t>Giao diện cho phép người dùng xem tất cả các thành viên trong phả hệ, người dùng có quyền admin hoặc mod thì có thể chỉnh sửa, xóa các thành viên khác có quyền thấp hơn</w:t>
      </w:r>
    </w:p>
    <w:p w:rsidR="007E444B" w:rsidRPr="007E444B" w:rsidRDefault="007E444B" w:rsidP="007E444B"/>
    <w:p w:rsidR="001C72D1" w:rsidRDefault="001C72D1" w:rsidP="001C72D1"/>
    <w:p w:rsidR="00B97C7A" w:rsidRDefault="00502B38" w:rsidP="00B97C7A">
      <w:pPr>
        <w:keepNext/>
        <w:jc w:val="center"/>
      </w:pPr>
      <w:r>
        <w:rPr>
          <w:noProof/>
        </w:rPr>
        <w:drawing>
          <wp:inline distT="0" distB="0" distL="0" distR="0">
            <wp:extent cx="5760720"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thanhvienthamgi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1C72D1" w:rsidRDefault="00B97C7A" w:rsidP="00B97C7A">
      <w:pPr>
        <w:pStyle w:val="Caption"/>
      </w:pPr>
      <w:bookmarkStart w:id="119" w:name="_Toc514518589"/>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4A0447">
        <w:rPr>
          <w:noProof/>
        </w:rPr>
        <w:t>6</w:t>
      </w:r>
      <w:r w:rsidR="00E9026B">
        <w:rPr>
          <w:noProof/>
        </w:rPr>
        <w:fldChar w:fldCharType="end"/>
      </w:r>
      <w:r w:rsidR="006E3230">
        <w:t xml:space="preserve"> </w:t>
      </w:r>
      <w:bookmarkEnd w:id="119"/>
      <w:r w:rsidR="00CB623D">
        <w:t xml:space="preserve">Trang </w:t>
      </w:r>
      <w:r w:rsidR="00CB623D">
        <w:rPr>
          <w:noProof/>
        </w:rPr>
        <w:t>duyệt thành viên theo dõi phả hệ</w:t>
      </w:r>
    </w:p>
    <w:p w:rsidR="001C72D1" w:rsidRDefault="007E444B" w:rsidP="001C72D1">
      <w:r>
        <w:t xml:space="preserve">Giao diện cho phép người dùng có quyền là admin hoặc mod có thể duyệt các thành viên khác muốn </w:t>
      </w:r>
      <w:proofErr w:type="gramStart"/>
      <w:r>
        <w:t>theo</w:t>
      </w:r>
      <w:proofErr w:type="gramEnd"/>
      <w:r>
        <w:t xml:space="preserve"> dõi dòng tộc của mình.</w:t>
      </w:r>
    </w:p>
    <w:p w:rsidR="006E3230" w:rsidRDefault="00502B38" w:rsidP="006E3230">
      <w:pPr>
        <w:keepNext/>
      </w:pPr>
      <w:r>
        <w:rPr>
          <w:noProof/>
        </w:rPr>
        <w:lastRenderedPageBreak/>
        <w:drawing>
          <wp:inline distT="0" distB="0" distL="0" distR="0">
            <wp:extent cx="576072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hiemquye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rsidR="001C72D1" w:rsidRDefault="006E3230" w:rsidP="00CB623D">
      <w:pPr>
        <w:pStyle w:val="Caption"/>
      </w:pPr>
      <w:bookmarkStart w:id="120" w:name="_Toc514518590"/>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4A0447">
        <w:rPr>
          <w:noProof/>
        </w:rPr>
        <w:t>7</w:t>
      </w:r>
      <w:r w:rsidR="00E9026B">
        <w:rPr>
          <w:noProof/>
        </w:rPr>
        <w:fldChar w:fldCharType="end"/>
      </w:r>
      <w:r>
        <w:t xml:space="preserve"> </w:t>
      </w:r>
      <w:r w:rsidRPr="006B38D6">
        <w:t>Trang thay đổi chúc vụ thành viên trong dòng tộc</w:t>
      </w:r>
      <w:bookmarkEnd w:id="120"/>
    </w:p>
    <w:p w:rsidR="00B42263" w:rsidRPr="00B42263" w:rsidRDefault="00B42263" w:rsidP="00B42263">
      <w:r>
        <w:t>Cho phép người dùng có quyền cao hơn có thể thay đổi chức vụ của các thành viên khác trong dòng tộc</w:t>
      </w:r>
    </w:p>
    <w:p w:rsidR="001C72D1" w:rsidRPr="000F283E" w:rsidRDefault="001C72D1" w:rsidP="001C72D1"/>
    <w:p w:rsidR="006E3230" w:rsidRDefault="00502B38" w:rsidP="006E3230">
      <w:pPr>
        <w:keepNext/>
      </w:pPr>
      <w:r>
        <w:rPr>
          <w:noProof/>
        </w:rPr>
        <w:drawing>
          <wp:inline distT="0" distB="0" distL="0" distR="0">
            <wp:extent cx="576072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moiquanh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p>
    <w:p w:rsidR="001C72D1" w:rsidRDefault="006E3230" w:rsidP="00CB623D">
      <w:pPr>
        <w:pStyle w:val="Caption"/>
      </w:pPr>
      <w:bookmarkStart w:id="121" w:name="_Toc514518591"/>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4A0447">
        <w:rPr>
          <w:noProof/>
        </w:rPr>
        <w:t>8</w:t>
      </w:r>
      <w:r w:rsidR="00E9026B">
        <w:rPr>
          <w:noProof/>
        </w:rPr>
        <w:fldChar w:fldCharType="end"/>
      </w:r>
      <w:r>
        <w:t xml:space="preserve"> </w:t>
      </w:r>
      <w:r w:rsidRPr="00895049">
        <w:t>Trang xem quan hệ giữ</w:t>
      </w:r>
      <w:r w:rsidR="00DC5AD1">
        <w:t>a</w:t>
      </w:r>
      <w:r w:rsidRPr="00895049">
        <w:t xml:space="preserve"> các thành viên trong dòng tộc</w:t>
      </w:r>
      <w:bookmarkEnd w:id="121"/>
    </w:p>
    <w:p w:rsidR="00B42263" w:rsidRPr="00B42263" w:rsidRDefault="00B42263" w:rsidP="00B42263">
      <w:r>
        <w:t>Người dùng có thể chọn 2 người bất kì trong phả hệ để xem mối quan hệ hay cách gọi tên của thành viên trong phả hệ</w:t>
      </w:r>
    </w:p>
    <w:p w:rsidR="006E3230" w:rsidRDefault="00502B38" w:rsidP="006E3230">
      <w:pPr>
        <w:keepNext/>
        <w:jc w:val="center"/>
      </w:pPr>
      <w:r>
        <w:rPr>
          <w:noProof/>
        </w:rPr>
        <w:lastRenderedPageBreak/>
        <w:drawing>
          <wp:inline distT="0" distB="0" distL="0" distR="0">
            <wp:extent cx="3810532" cy="6106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node.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6106377"/>
                    </a:xfrm>
                    <a:prstGeom prst="rect">
                      <a:avLst/>
                    </a:prstGeom>
                  </pic:spPr>
                </pic:pic>
              </a:graphicData>
            </a:graphic>
          </wp:inline>
        </w:drawing>
      </w:r>
    </w:p>
    <w:p w:rsidR="001C72D1" w:rsidRDefault="006E3230" w:rsidP="006E3230">
      <w:pPr>
        <w:pStyle w:val="Caption"/>
      </w:pPr>
      <w:bookmarkStart w:id="122" w:name="_Toc514518592"/>
      <w:r>
        <w:t xml:space="preserve">Hình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4A0447">
        <w:rPr>
          <w:noProof/>
        </w:rPr>
        <w:t>9</w:t>
      </w:r>
      <w:r w:rsidR="00E9026B">
        <w:rPr>
          <w:noProof/>
        </w:rPr>
        <w:fldChar w:fldCharType="end"/>
      </w:r>
      <w:r>
        <w:t xml:space="preserve"> </w:t>
      </w:r>
      <w:r w:rsidRPr="0045368A">
        <w:t>Thông tin chi tiết thành viên trong dòng tộc</w:t>
      </w:r>
      <w:bookmarkEnd w:id="122"/>
    </w:p>
    <w:p w:rsidR="008E029D" w:rsidRPr="008E029D" w:rsidRDefault="008E029D" w:rsidP="008E029D">
      <w:r>
        <w:t>Giao diện cho phép người dùng xem chi tiết một thành viên trong cây phả hệ</w:t>
      </w:r>
    </w:p>
    <w:p w:rsidR="00502B38" w:rsidRPr="00502B38" w:rsidRDefault="00502B38" w:rsidP="00502B38">
      <w:r>
        <w:rPr>
          <w:noProof/>
        </w:rPr>
        <w:lastRenderedPageBreak/>
        <w:drawing>
          <wp:inline distT="0" distB="0" distL="0" distR="0">
            <wp:extent cx="5760720" cy="3112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or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inline>
        </w:drawing>
      </w:r>
    </w:p>
    <w:p w:rsidR="00502B38" w:rsidRDefault="00502B38" w:rsidP="00502B38">
      <w:pPr>
        <w:pStyle w:val="Caption"/>
      </w:pPr>
      <w:r>
        <w:t xml:space="preserve">Hình </w:t>
      </w:r>
      <w:r w:rsidR="00CB623D">
        <w:t>3</w:t>
      </w:r>
      <w:r>
        <w:t>.</w:t>
      </w:r>
      <w:r w:rsidR="00CB623D">
        <w:t>1</w:t>
      </w:r>
      <w:r>
        <w:t>0 Import thành viên trong phả hệ qua file excel</w:t>
      </w:r>
    </w:p>
    <w:p w:rsidR="001C72D1" w:rsidRDefault="00A04E6F" w:rsidP="001C72D1">
      <w:r>
        <w:t>Đây là giao diện người dùng import các thành viên trong cây phả hệ qua file excel, sau khi import xong thì client sẽ hiện thị thông tin của tất cả các thành viên đã load đúng định dạng trong file excel</w:t>
      </w:r>
    </w:p>
    <w:p w:rsidR="00A04E6F" w:rsidRPr="001C72D1" w:rsidRDefault="00A04E6F" w:rsidP="001C72D1"/>
    <w:p w:rsidR="001D4B2B" w:rsidRPr="00D818C7" w:rsidRDefault="001D4B2B" w:rsidP="001D4B2B">
      <w:pPr>
        <w:pStyle w:val="Heading3"/>
      </w:pPr>
      <w:bookmarkStart w:id="123" w:name="_Toc10492527"/>
      <w:r w:rsidRPr="004B22FC">
        <w:t>Kết quả thực hiện</w:t>
      </w:r>
      <w:bookmarkEnd w:id="123"/>
    </w:p>
    <w:p w:rsidR="001D4B2B" w:rsidRDefault="001D4B2B" w:rsidP="001D4B2B">
      <w:pPr>
        <w:pStyle w:val="Caption"/>
        <w:keepNext/>
      </w:pPr>
      <w:bookmarkStart w:id="124" w:name="_Toc514518559"/>
      <w:r>
        <w:t xml:space="preserve">Bảng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4A0447">
        <w:rPr>
          <w:noProof/>
        </w:rPr>
        <w:t>1</w:t>
      </w:r>
      <w:r w:rsidR="00E9026B">
        <w:rPr>
          <w:noProof/>
        </w:rPr>
        <w:fldChar w:fldCharType="end"/>
      </w:r>
      <w:r>
        <w:t xml:space="preserve"> </w:t>
      </w:r>
      <w:r w:rsidRPr="006D2CE6">
        <w:t>Kết quả thực hiện - Admin</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5" w:name="_Toc514518560"/>
      <w:r>
        <w:t xml:space="preserve">Bảng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4A0447">
        <w:rPr>
          <w:noProof/>
        </w:rPr>
        <w:t>2</w:t>
      </w:r>
      <w:r w:rsidR="00E9026B">
        <w:rPr>
          <w:noProof/>
        </w:rPr>
        <w:fldChar w:fldCharType="end"/>
      </w:r>
      <w:r>
        <w:t xml:space="preserve"> </w:t>
      </w:r>
      <w:r w:rsidRPr="009770C1">
        <w:t>Kết quả thực hiện quản lý dòng tộc – phả hệ</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lastRenderedPageBreak/>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1824A1">
            <w:pPr>
              <w:pStyle w:val="Paragraph"/>
              <w:jc w:val="left"/>
              <w:rPr>
                <w:szCs w:val="26"/>
              </w:rPr>
            </w:pPr>
            <w:r w:rsidRPr="00D818C7">
              <w:rPr>
                <w:szCs w:val="26"/>
              </w:rPr>
              <w:t>Xem thông tin quan hệ</w:t>
            </w:r>
            <w:r w:rsidR="001824A1">
              <w:rPr>
                <w:szCs w:val="26"/>
              </w:rPr>
              <w:t xml:space="preserve"> 2 thành viên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1"/>
      <w:r>
        <w:t xml:space="preserve">Bảng </w:t>
      </w:r>
      <w:r w:rsidR="00E9026B">
        <w:fldChar w:fldCharType="begin"/>
      </w:r>
      <w:r w:rsidR="00E9026B">
        <w:instrText xml:space="preserve"> STYLEREF 1 \s </w:instrText>
      </w:r>
      <w:r w:rsidR="00E9026B">
        <w:fldChar w:fldCharType="separate"/>
      </w:r>
      <w:r w:rsidR="004A0447">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4A0447">
        <w:rPr>
          <w:noProof/>
        </w:rPr>
        <w:t>3</w:t>
      </w:r>
      <w:r w:rsidR="00E9026B">
        <w:rPr>
          <w:noProof/>
        </w:rPr>
        <w:fldChar w:fldCharType="end"/>
      </w:r>
      <w:r>
        <w:t xml:space="preserve"> </w:t>
      </w:r>
      <w:r w:rsidRPr="00E83ED9">
        <w:t>Kết quả thực hiện - Hệ thống server -database</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7" w:name="_Toc10492528"/>
      <w:r>
        <w:t>NHẬN XÉT ĐÁNH GIÁ KẾT QUẢ</w:t>
      </w:r>
      <w:bookmarkEnd w:id="127"/>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1824A1">
      <w:pPr>
        <w:pStyle w:val="Paragraph"/>
        <w:numPr>
          <w:ilvl w:val="0"/>
          <w:numId w:val="12"/>
        </w:numPr>
        <w:spacing w:before="0" w:line="312" w:lineRule="auto"/>
      </w:pPr>
      <w:r w:rsidRPr="0018153D">
        <w:t>Hoàn thành được cơ bản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Triển khai thành công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Chức năng chưa được đầy đủ và dễ sử dụng</w:t>
      </w:r>
      <w:r w:rsidR="001824A1">
        <w:t>,</w:t>
      </w:r>
    </w:p>
    <w:p w:rsidR="0018153D" w:rsidRDefault="0018153D" w:rsidP="001824A1">
      <w:pPr>
        <w:pStyle w:val="Paragraph"/>
        <w:numPr>
          <w:ilvl w:val="0"/>
          <w:numId w:val="12"/>
        </w:numPr>
        <w:spacing w:before="0" w:line="312" w:lineRule="auto"/>
      </w:pPr>
      <w:r w:rsidRPr="0018153D">
        <w:t>Hệ thống triển khai chưa tối ưu</w:t>
      </w:r>
      <w:r w:rsidR="001824A1">
        <w:t>.</w:t>
      </w:r>
    </w:p>
    <w:p w:rsidR="009121E8" w:rsidRDefault="009121E8" w:rsidP="00F8665A">
      <w:pPr>
        <w:pStyle w:val="Heading2"/>
      </w:pPr>
      <w:bookmarkStart w:id="128" w:name="_Toc10492529"/>
      <w:r>
        <w:t>KẾT CHƯƠNG</w:t>
      </w:r>
      <w:bookmarkEnd w:id="128"/>
    </w:p>
    <w:p w:rsidR="001168EB" w:rsidRPr="004B22FC" w:rsidRDefault="00BA7685" w:rsidP="00BA7685">
      <w:pPr>
        <w:pStyle w:val="Paragraph"/>
        <w:spacing w:before="0" w:line="312" w:lineRule="auto"/>
      </w:pPr>
      <w:r>
        <w:t xml:space="preserve">Chương này trình bày về một số công cụ và phần mềm hỗ trợ trong việc triển khai hệ thống, kèm </w:t>
      </w:r>
      <w:proofErr w:type="gramStart"/>
      <w:r>
        <w:t>theo</w:t>
      </w:r>
      <w:proofErr w:type="gramEnd"/>
      <w:r>
        <w:t xml:space="preserve">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29" w:name="_Toc10492530"/>
      <w:r>
        <w:lastRenderedPageBreak/>
        <w:t>KẾT LUẬN VÀ HƯỚNG PHÁT TRIỂN</w:t>
      </w:r>
      <w:bookmarkEnd w:id="129"/>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0" w:name="_Toc10492531"/>
      <w:r>
        <w:t>KẾT QUẢ ĐẠT ĐƯỢC</w:t>
      </w:r>
      <w:bookmarkEnd w:id="130"/>
    </w:p>
    <w:p w:rsidR="009347F4" w:rsidRPr="009979B6" w:rsidRDefault="002527B3" w:rsidP="00975AF4">
      <w:pPr>
        <w:pStyle w:val="Paragraph"/>
        <w:spacing w:before="0" w:line="312" w:lineRule="auto"/>
      </w:pPr>
      <w:r w:rsidRPr="002527B3">
        <w:t xml:space="preserve">Trong thời gian học tập và nghiên cứu làm đồ </w:t>
      </w:r>
      <w:proofErr w:type="gramStart"/>
      <w:r w:rsidRPr="002527B3">
        <w:t>án</w:t>
      </w:r>
      <w:proofErr w:type="gramEnd"/>
      <w:r w:rsidRPr="002527B3">
        <w:t xml:space="preserve">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1" w:name="_Toc10492532"/>
      <w:r w:rsidRPr="009979B6">
        <w:t xml:space="preserve">Về mặt </w:t>
      </w:r>
      <w:r>
        <w:t>lý thuyết</w:t>
      </w:r>
      <w:bookmarkEnd w:id="131"/>
    </w:p>
    <w:p w:rsidR="00975AF4" w:rsidRDefault="00975AF4" w:rsidP="001824A1">
      <w:pPr>
        <w:pStyle w:val="Paragraph"/>
        <w:numPr>
          <w:ilvl w:val="0"/>
          <w:numId w:val="12"/>
        </w:numPr>
        <w:spacing w:before="0" w:line="312" w:lineRule="auto"/>
      </w:pPr>
      <w:r>
        <w:t xml:space="preserve">Hiểu được cách thức xây dựng một </w:t>
      </w:r>
      <w:r w:rsidR="00FD3399">
        <w:t xml:space="preserve">phả hệ, </w:t>
      </w:r>
      <w:r>
        <w:t>dòng tộc</w:t>
      </w:r>
      <w:r w:rsidR="001824A1">
        <w:t>,</w:t>
      </w:r>
    </w:p>
    <w:p w:rsidR="00975AF4" w:rsidRDefault="00975AF4" w:rsidP="001824A1">
      <w:pPr>
        <w:pStyle w:val="Paragraph"/>
        <w:numPr>
          <w:ilvl w:val="0"/>
          <w:numId w:val="12"/>
        </w:numPr>
        <w:spacing w:before="0" w:line="312" w:lineRule="auto"/>
      </w:pPr>
      <w:r>
        <w:t>Hiểu cách vẽ phả hệ trong dòng tộc, và vẽ thành công được phả hệ</w:t>
      </w:r>
      <w:r w:rsidR="001824A1">
        <w:t>,</w:t>
      </w:r>
    </w:p>
    <w:p w:rsidR="00975AF4" w:rsidRDefault="00975AF4" w:rsidP="001824A1">
      <w:pPr>
        <w:pStyle w:val="Paragraph"/>
        <w:numPr>
          <w:ilvl w:val="0"/>
          <w:numId w:val="12"/>
        </w:numPr>
        <w:spacing w:before="0" w:line="312" w:lineRule="auto"/>
      </w:pPr>
      <w:r>
        <w:t>Hiểu hơn về việc phân tích và thiết kế hệ thống</w:t>
      </w:r>
      <w:r w:rsidR="001824A1">
        <w:t>,</w:t>
      </w:r>
    </w:p>
    <w:p w:rsidR="00975AF4" w:rsidRDefault="00003D10" w:rsidP="001824A1">
      <w:pPr>
        <w:pStyle w:val="Paragraph"/>
        <w:numPr>
          <w:ilvl w:val="0"/>
          <w:numId w:val="12"/>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r w:rsidR="001824A1">
        <w:t>,</w:t>
      </w:r>
    </w:p>
    <w:p w:rsidR="00975AF4" w:rsidRDefault="00791D32" w:rsidP="001824A1">
      <w:pPr>
        <w:pStyle w:val="Paragraph"/>
        <w:numPr>
          <w:ilvl w:val="0"/>
          <w:numId w:val="12"/>
        </w:numPr>
        <w:spacing w:before="0" w:line="312" w:lineRule="auto"/>
      </w:pPr>
      <w:r>
        <w:t>Nắm được cách cài đặt và phát triển một phần mềm bằng frame work spring boot</w:t>
      </w:r>
      <w:r w:rsidR="001824A1">
        <w:t>,</w:t>
      </w:r>
    </w:p>
    <w:p w:rsidR="00855C73" w:rsidRDefault="00855C73" w:rsidP="001824A1">
      <w:pPr>
        <w:pStyle w:val="Paragraph"/>
        <w:numPr>
          <w:ilvl w:val="0"/>
          <w:numId w:val="12"/>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2" w:name="_Toc10492533"/>
      <w:r w:rsidRPr="00683976">
        <w:t>Về mặt thực tiễn</w:t>
      </w:r>
      <w:bookmarkEnd w:id="132"/>
    </w:p>
    <w:p w:rsidR="00181C4D" w:rsidRDefault="00181C4D" w:rsidP="001824A1">
      <w:pPr>
        <w:pStyle w:val="Paragraph"/>
        <w:numPr>
          <w:ilvl w:val="0"/>
          <w:numId w:val="12"/>
        </w:numPr>
        <w:spacing w:before="0" w:line="312" w:lineRule="auto"/>
      </w:pPr>
      <w:r>
        <w:t>Xậy dựng cơ bản thành công hệ thống cây phả hệ cho các dòng tộc</w:t>
      </w:r>
      <w:r w:rsidR="001824A1">
        <w:t>,</w:t>
      </w:r>
    </w:p>
    <w:p w:rsidR="00791D32" w:rsidRDefault="00791D32" w:rsidP="001824A1">
      <w:pPr>
        <w:pStyle w:val="Paragraph"/>
        <w:numPr>
          <w:ilvl w:val="0"/>
          <w:numId w:val="12"/>
        </w:numPr>
        <w:spacing w:before="0" w:line="312" w:lineRule="auto"/>
      </w:pPr>
      <w:r>
        <w:t>Tìm hiểu và sử dụng công cụ một số hỗ trợ (IntelIJ, TreantJS, BootstrapTable, v.v…)</w:t>
      </w:r>
    </w:p>
    <w:p w:rsidR="00E67BFD" w:rsidRDefault="0047180F" w:rsidP="001824A1">
      <w:pPr>
        <w:pStyle w:val="Paragraph"/>
        <w:numPr>
          <w:ilvl w:val="0"/>
          <w:numId w:val="12"/>
        </w:numPr>
        <w:spacing w:before="0" w:line="312" w:lineRule="auto"/>
      </w:pPr>
      <w:r>
        <w:t>Xây dựng &amp; triển khai hệ thống … trong thực tế</w:t>
      </w:r>
      <w:r w:rsidR="001824A1">
        <w:t>.</w:t>
      </w:r>
    </w:p>
    <w:p w:rsidR="009347F4" w:rsidRPr="009979B6" w:rsidRDefault="00704556" w:rsidP="005B0CCD">
      <w:pPr>
        <w:pStyle w:val="Heading2"/>
        <w:numPr>
          <w:ilvl w:val="0"/>
          <w:numId w:val="0"/>
        </w:numPr>
        <w:ind w:left="284"/>
      </w:pPr>
      <w:bookmarkStart w:id="133" w:name="_Toc10492534"/>
      <w:r>
        <w:t>HẠN CHẾ</w:t>
      </w:r>
      <w:bookmarkEnd w:id="133"/>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xml:space="preserve">, </w:t>
      </w:r>
      <w:r w:rsidR="0047180F">
        <w:t>hệ thống</w:t>
      </w:r>
      <w:r w:rsidRPr="009979B6">
        <w:rPr>
          <w:lang w:val="vi-VN"/>
        </w:rPr>
        <w:t xml:space="preserve"> còn tồn tại các vấn đề như sau:</w:t>
      </w:r>
    </w:p>
    <w:p w:rsidR="002527B3" w:rsidRDefault="00226D53" w:rsidP="001824A1">
      <w:pPr>
        <w:pStyle w:val="Paragraph"/>
        <w:numPr>
          <w:ilvl w:val="0"/>
          <w:numId w:val="12"/>
        </w:numPr>
        <w:spacing w:before="0" w:line="312" w:lineRule="auto"/>
      </w:pPr>
      <w:r w:rsidRPr="00791D32">
        <w:t xml:space="preserve">Chưa có nhiều sự tương tác giữa người dùng và hệ </w:t>
      </w:r>
      <w:r w:rsidR="008713E1" w:rsidRPr="00791D32">
        <w:t>thống</w:t>
      </w:r>
      <w:r w:rsidR="001824A1">
        <w:t>,</w:t>
      </w:r>
    </w:p>
    <w:p w:rsidR="00FF7369" w:rsidRDefault="00FF7369" w:rsidP="001824A1">
      <w:pPr>
        <w:pStyle w:val="Paragraph"/>
        <w:numPr>
          <w:ilvl w:val="0"/>
          <w:numId w:val="12"/>
        </w:numPr>
        <w:spacing w:before="0" w:line="312" w:lineRule="auto"/>
      </w:pPr>
      <w:r>
        <w:t>Tương tác và giao diện chưa thật sự dễ sử dụng</w:t>
      </w:r>
      <w:r w:rsidR="001824A1">
        <w:t>,</w:t>
      </w:r>
    </w:p>
    <w:p w:rsidR="00F26D55" w:rsidRDefault="00F26D55" w:rsidP="001824A1">
      <w:pPr>
        <w:pStyle w:val="Paragraph"/>
        <w:numPr>
          <w:ilvl w:val="0"/>
          <w:numId w:val="12"/>
        </w:numPr>
        <w:spacing w:before="0" w:line="312" w:lineRule="auto"/>
      </w:pPr>
      <w:r w:rsidRPr="0069755F">
        <w:rPr>
          <w:szCs w:val="26"/>
        </w:rPr>
        <w:t xml:space="preserve">Nguồn </w:t>
      </w:r>
      <w:r w:rsidRPr="00791D32">
        <w:t>dữ liệu ban đầu còn hạn chế</w:t>
      </w:r>
      <w:r w:rsidR="001824A1">
        <w:t>,</w:t>
      </w:r>
    </w:p>
    <w:p w:rsidR="00FF7369" w:rsidRDefault="00FF7369" w:rsidP="001824A1">
      <w:pPr>
        <w:pStyle w:val="Paragraph"/>
        <w:numPr>
          <w:ilvl w:val="0"/>
          <w:numId w:val="12"/>
        </w:numPr>
        <w:spacing w:before="0" w:line="312" w:lineRule="auto"/>
      </w:pPr>
      <w:r>
        <w:t>Hệ thống thiết kế chưa được tối ưu</w:t>
      </w:r>
      <w:r w:rsidR="001824A1">
        <w:t>,</w:t>
      </w:r>
    </w:p>
    <w:p w:rsidR="00F26D55" w:rsidRPr="009979B6" w:rsidRDefault="00F26D55" w:rsidP="001824A1">
      <w:pPr>
        <w:pStyle w:val="Paragraph"/>
        <w:numPr>
          <w:ilvl w:val="0"/>
          <w:numId w:val="12"/>
        </w:numPr>
        <w:spacing w:before="0" w:line="312" w:lineRule="auto"/>
      </w:pPr>
      <w:r>
        <w:t>Chức năng chưa đa dạng</w:t>
      </w:r>
      <w:r w:rsidR="001824A1">
        <w:t>.</w:t>
      </w:r>
    </w:p>
    <w:p w:rsidR="009347F4" w:rsidRDefault="009347F4" w:rsidP="005B0CCD">
      <w:pPr>
        <w:pStyle w:val="Heading2"/>
        <w:numPr>
          <w:ilvl w:val="0"/>
          <w:numId w:val="0"/>
        </w:numPr>
        <w:ind w:left="284"/>
      </w:pPr>
      <w:bookmarkStart w:id="134" w:name="_Toc10492535"/>
      <w:r>
        <w:t>KIẾN NGHỊ VÀ HƯỚNG PHÁT TRIỂN</w:t>
      </w:r>
      <w:bookmarkEnd w:id="134"/>
    </w:p>
    <w:p w:rsidR="008F5E25" w:rsidRPr="002527B3" w:rsidRDefault="008F5E25" w:rsidP="002527B3">
      <w:pPr>
        <w:pStyle w:val="Paragraph"/>
        <w:spacing w:before="0" w:line="312" w:lineRule="auto"/>
      </w:pPr>
      <w:r w:rsidRPr="002527B3">
        <w:t>Đề tài này cũng như là ý tưởng của tôi muốn xây dựng một hệ thống cây phả hệ cung cấp một môi trường mở cho tất cả mọi người có thể tìm hiểu về cội nguồn dòng tộc, những người thất lạc quê hương, cội nguồn có thể tìm về được. Nếu có cơ hội tôi sẽ tiếp tục phát triển để mở rộng các chức năng của hệ thống:</w:t>
      </w:r>
    </w:p>
    <w:p w:rsidR="008F5E25" w:rsidRPr="00D05714" w:rsidRDefault="008F5E25" w:rsidP="001824A1">
      <w:pPr>
        <w:pStyle w:val="Paragraph"/>
        <w:numPr>
          <w:ilvl w:val="0"/>
          <w:numId w:val="12"/>
        </w:numPr>
        <w:spacing w:before="0" w:line="312" w:lineRule="auto"/>
        <w:rPr>
          <w:szCs w:val="26"/>
        </w:rPr>
      </w:pPr>
      <w:r w:rsidRPr="00D05714">
        <w:rPr>
          <w:szCs w:val="26"/>
        </w:rPr>
        <w:t>Chức</w:t>
      </w:r>
      <w:r>
        <w:rPr>
          <w:szCs w:val="26"/>
        </w:rPr>
        <w:t xml:space="preserve"> năng bảng tin cho các dòng tộc</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Cho phép hiển thị cộng đồng của dò</w:t>
      </w:r>
      <w:r>
        <w:rPr>
          <w:szCs w:val="26"/>
        </w:rPr>
        <w:t>ng tộc nếu muốn</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Thêm các chức năng q</w:t>
      </w:r>
      <w:r>
        <w:rPr>
          <w:szCs w:val="26"/>
        </w:rPr>
        <w:t>uản lý và phân quyền cụ thể hơn</w:t>
      </w:r>
      <w:r w:rsidR="001824A1">
        <w:rPr>
          <w:szCs w:val="26"/>
        </w:rPr>
        <w:t>,</w:t>
      </w:r>
    </w:p>
    <w:p w:rsidR="008F5E25" w:rsidRPr="00D05714" w:rsidRDefault="008F5E25" w:rsidP="001824A1">
      <w:pPr>
        <w:pStyle w:val="Paragraph"/>
        <w:numPr>
          <w:ilvl w:val="0"/>
          <w:numId w:val="12"/>
        </w:numPr>
        <w:spacing w:before="0" w:line="312" w:lineRule="auto"/>
        <w:rPr>
          <w:szCs w:val="26"/>
        </w:rPr>
      </w:pPr>
      <w:r>
        <w:rPr>
          <w:szCs w:val="26"/>
        </w:rPr>
        <w:t>Thêm chức năng phản hồi</w:t>
      </w:r>
      <w:r w:rsidR="001824A1">
        <w:rPr>
          <w:szCs w:val="26"/>
        </w:rPr>
        <w:t>,</w:t>
      </w:r>
    </w:p>
    <w:p w:rsidR="008F5E25" w:rsidRPr="00D05714" w:rsidRDefault="008F5E25" w:rsidP="001824A1">
      <w:pPr>
        <w:pStyle w:val="Paragraph"/>
        <w:numPr>
          <w:ilvl w:val="0"/>
          <w:numId w:val="12"/>
        </w:numPr>
        <w:spacing w:before="0" w:line="312" w:lineRule="auto"/>
      </w:pPr>
      <w:r w:rsidRPr="00D05714">
        <w:rPr>
          <w:szCs w:val="26"/>
        </w:rPr>
        <w:lastRenderedPageBreak/>
        <w:t>Thê</w:t>
      </w:r>
      <w:r>
        <w:rPr>
          <w:szCs w:val="26"/>
        </w:rPr>
        <w:t>m chức năng chia sẽ và đánh giá</w:t>
      </w:r>
      <w:r w:rsidR="001824A1">
        <w:rPr>
          <w:szCs w:val="26"/>
        </w:rPr>
        <w:t>,</w:t>
      </w:r>
    </w:p>
    <w:p w:rsidR="008F5E25" w:rsidRPr="00D05714" w:rsidRDefault="008F5E25" w:rsidP="001824A1">
      <w:pPr>
        <w:pStyle w:val="Paragraph"/>
        <w:numPr>
          <w:ilvl w:val="0"/>
          <w:numId w:val="12"/>
        </w:numPr>
        <w:spacing w:before="0" w:line="312" w:lineRule="auto"/>
      </w:pPr>
      <w:r>
        <w:rPr>
          <w:szCs w:val="26"/>
        </w:rPr>
        <w:t>Ngoài ra còn một số chức năng khác</w:t>
      </w:r>
      <w:r w:rsidR="001824A1">
        <w:rPr>
          <w:szCs w:val="26"/>
        </w:rPr>
        <w:t>.</w:t>
      </w:r>
    </w:p>
    <w:p w:rsidR="007900C4" w:rsidRPr="00D05714" w:rsidRDefault="00E3368D" w:rsidP="00655396">
      <w:r w:rsidRPr="004B22FC">
        <w:br w:type="page"/>
      </w:r>
    </w:p>
    <w:p w:rsidR="007B6E76" w:rsidRDefault="00467B1C" w:rsidP="005B0CCD">
      <w:pPr>
        <w:pStyle w:val="Heading1"/>
        <w:numPr>
          <w:ilvl w:val="0"/>
          <w:numId w:val="0"/>
        </w:numPr>
      </w:pPr>
      <w:bookmarkStart w:id="135" w:name="_Toc326402709"/>
      <w:bookmarkStart w:id="136" w:name="_Toc10492536"/>
      <w:r w:rsidRPr="009574D6">
        <w:lastRenderedPageBreak/>
        <w:t>TÀI LIỆU THAM KHẢO</w:t>
      </w:r>
      <w:bookmarkEnd w:id="135"/>
      <w:bookmarkEnd w:id="136"/>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6"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7"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8"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9"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50"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2"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3"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4"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5"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6" w:history="1">
        <w:r w:rsidR="00436E2C" w:rsidRPr="006872B5">
          <w:rPr>
            <w:rStyle w:val="Hyperlink"/>
            <w:sz w:val="20"/>
            <w:szCs w:val="26"/>
          </w:rPr>
          <w:t>https://developers.facebook.com</w:t>
        </w:r>
      </w:hyperlink>
    </w:p>
    <w:p w:rsidR="00D30689" w:rsidRPr="003171C2" w:rsidRDefault="002E6560" w:rsidP="003171C2">
      <w:pPr>
        <w:pStyle w:val="Tailieu-thamkhao"/>
        <w:rPr>
          <w:sz w:val="20"/>
          <w:szCs w:val="26"/>
          <w:lang w:val="de-DE"/>
        </w:rPr>
      </w:pPr>
      <w:r w:rsidRPr="00804EAB">
        <w:rPr>
          <w:sz w:val="20"/>
          <w:szCs w:val="26"/>
        </w:rPr>
        <w:t>Trang web</w:t>
      </w:r>
      <w:r>
        <w:t xml:space="preserve"> </w:t>
      </w:r>
      <w:hyperlink r:id="rId57" w:history="1">
        <w:r w:rsidR="00F557DA" w:rsidRPr="00AF66BC">
          <w:rPr>
            <w:rStyle w:val="Hyperlink"/>
            <w:sz w:val="20"/>
            <w:szCs w:val="26"/>
            <w:lang w:val="de-DE"/>
          </w:rPr>
          <w:t>https://docs.spring.io/spring/docs/current/spring-framework-reference/web.html</w:t>
        </w:r>
      </w:hyperlink>
    </w:p>
    <w:sectPr w:rsidR="00D30689" w:rsidRPr="003171C2" w:rsidSect="00FE1667">
      <w:headerReference w:type="even" r:id="rId58"/>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35E" w:rsidRDefault="00DA735E">
      <w:r>
        <w:separator/>
      </w:r>
    </w:p>
    <w:p w:rsidR="00DA735E" w:rsidRDefault="00DA735E"/>
  </w:endnote>
  <w:endnote w:type="continuationSeparator" w:id="0">
    <w:p w:rsidR="00DA735E" w:rsidRDefault="00DA735E">
      <w:r>
        <w:continuationSeparator/>
      </w:r>
    </w:p>
    <w:p w:rsidR="00DA735E" w:rsidRDefault="00DA7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63D68" w:rsidRDefault="00E607D3"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031793402"/>
      <w:docPartObj>
        <w:docPartGallery w:val="Page Numbers (Bottom of Page)"/>
        <w:docPartUnique/>
      </w:docPartObj>
    </w:sdtPr>
    <w:sdtEndPr>
      <w:rPr>
        <w:noProof/>
      </w:rPr>
    </w:sdtEndPr>
    <w:sdtContent>
      <w:p w:rsidR="00E607D3" w:rsidRPr="001C5307" w:rsidRDefault="00E607D3"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4A0447">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F79A8" w:rsidRDefault="00E607D3"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842304900"/>
      <w:docPartObj>
        <w:docPartGallery w:val="Page Numbers (Bottom of Page)"/>
        <w:docPartUnique/>
      </w:docPartObj>
    </w:sdtPr>
    <w:sdtEndPr>
      <w:rPr>
        <w:noProof/>
      </w:rPr>
    </w:sdtEndPr>
    <w:sdtContent>
      <w:p w:rsidR="00E607D3" w:rsidRPr="00F55518" w:rsidRDefault="00E607D3" w:rsidP="00A043B0">
        <w:pPr>
          <w:pStyle w:val="Footer"/>
          <w:pBdr>
            <w:top w:val="single" w:sz="4" w:space="1" w:color="auto"/>
          </w:pBdr>
          <w:tabs>
            <w:tab w:val="clear" w:pos="4320"/>
            <w:tab w:val="clear" w:pos="8640"/>
            <w:tab w:val="center" w:pos="4962"/>
            <w:tab w:val="right" w:pos="9027"/>
          </w:tabs>
          <w:jc w:val="left"/>
          <w:rPr>
            <w:i/>
            <w:noProof/>
            <w:sz w:val="20"/>
          </w:rPr>
        </w:pPr>
        <w:r>
          <w:rPr>
            <w:i/>
            <w:sz w:val="20"/>
          </w:rPr>
          <w:t>Sinh viên thực hiện</w:t>
        </w:r>
        <w:r w:rsidRPr="001C5307">
          <w:rPr>
            <w:i/>
            <w:sz w:val="20"/>
          </w:rPr>
          <w:t>:</w:t>
        </w:r>
        <w:r>
          <w:rPr>
            <w:i/>
            <w:sz w:val="20"/>
          </w:rPr>
          <w:t xml:space="preserve"> Phan Quang Vượng</w:t>
        </w:r>
        <w:r w:rsidRPr="001C5307">
          <w:rPr>
            <w:i/>
            <w:sz w:val="20"/>
          </w:rPr>
          <w:tab/>
        </w:r>
        <w:r>
          <w:rPr>
            <w:i/>
            <w:sz w:val="20"/>
          </w:rPr>
          <w:t>Hướng dẫn: TS.Đặng Hoài Phương</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4A0447">
          <w:rPr>
            <w:i/>
            <w:noProof/>
            <w:sz w:val="20"/>
          </w:rPr>
          <w:t>iv</w:t>
        </w:r>
        <w:r w:rsidRPr="001C5307">
          <w:rPr>
            <w:i/>
            <w:noProof/>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35E" w:rsidRDefault="00DA735E">
      <w:r>
        <w:separator/>
      </w:r>
    </w:p>
    <w:p w:rsidR="00DA735E" w:rsidRDefault="00DA735E"/>
  </w:footnote>
  <w:footnote w:type="continuationSeparator" w:id="0">
    <w:p w:rsidR="00DA735E" w:rsidRDefault="00DA735E">
      <w:r>
        <w:continuationSeparator/>
      </w:r>
    </w:p>
    <w:p w:rsidR="00DA735E" w:rsidRDefault="00DA73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1C53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780C23" w:rsidRDefault="00E607D3" w:rsidP="00F33170">
    <w:pPr>
      <w:pBdr>
        <w:bottom w:val="single" w:sz="4" w:space="1" w:color="auto"/>
      </w:pBdr>
      <w:jc w:val="center"/>
      <w:rPr>
        <w:sz w:val="20"/>
      </w:rPr>
    </w:pPr>
    <w:r w:rsidRPr="00780C23">
      <w:rPr>
        <w:sz w:val="20"/>
      </w:rPr>
      <w:t xml:space="preserve">Xây dựng </w:t>
    </w:r>
    <w:r>
      <w:rPr>
        <w:sz w:val="20"/>
      </w:rPr>
      <w:t>website quản lí cây phả hệ các dòng tộc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Default="00E607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3842967"/>
    <w:multiLevelType w:val="singleLevel"/>
    <w:tmpl w:val="0409000F"/>
    <w:lvl w:ilvl="0">
      <w:start w:val="1"/>
      <w:numFmt w:val="decimal"/>
      <w:lvlText w:val="%1."/>
      <w:lvlJc w:val="left"/>
      <w:pPr>
        <w:tabs>
          <w:tab w:val="num" w:pos="360"/>
        </w:tabs>
        <w:ind w:left="360" w:hanging="360"/>
      </w:pPr>
    </w:lvl>
  </w:abstractNum>
  <w:abstractNum w:abstractNumId="14">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83965"/>
    <w:multiLevelType w:val="hybridMultilevel"/>
    <w:tmpl w:val="17D249CE"/>
    <w:lvl w:ilvl="0" w:tplc="C32034D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9">
    <w:nsid w:val="71D42B59"/>
    <w:multiLevelType w:val="hybridMultilevel"/>
    <w:tmpl w:val="B51C9074"/>
    <w:lvl w:ilvl="0" w:tplc="9C0E3C0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2"/>
  </w:num>
  <w:num w:numId="9">
    <w:abstractNumId w:val="30"/>
  </w:num>
  <w:num w:numId="10">
    <w:abstractNumId w:val="9"/>
  </w:num>
  <w:num w:numId="11">
    <w:abstractNumId w:val="11"/>
  </w:num>
  <w:num w:numId="12">
    <w:abstractNumId w:val="31"/>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8"/>
  </w:num>
  <w:num w:numId="27">
    <w:abstractNumId w:val="22"/>
  </w:num>
  <w:num w:numId="28">
    <w:abstractNumId w:val="25"/>
  </w:num>
  <w:num w:numId="29">
    <w:abstractNumId w:val="2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hideSpellingErrors/>
  <w:activeWritingStyle w:appName="MSWord" w:lang="en-US" w:vendorID="64" w:dllVersion="131078" w:nlCheck="1" w:checkStyle="0"/>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1292"/>
    <w:rsid w:val="00073338"/>
    <w:rsid w:val="00080F3E"/>
    <w:rsid w:val="00082D94"/>
    <w:rsid w:val="00086226"/>
    <w:rsid w:val="00086914"/>
    <w:rsid w:val="00091985"/>
    <w:rsid w:val="0009527A"/>
    <w:rsid w:val="00096A3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0509"/>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63758"/>
    <w:rsid w:val="001725E6"/>
    <w:rsid w:val="00174033"/>
    <w:rsid w:val="00175255"/>
    <w:rsid w:val="0017725A"/>
    <w:rsid w:val="0018153D"/>
    <w:rsid w:val="00181C4D"/>
    <w:rsid w:val="001824A1"/>
    <w:rsid w:val="00190307"/>
    <w:rsid w:val="00190E98"/>
    <w:rsid w:val="00191C5B"/>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A68F8"/>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171C2"/>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4516"/>
    <w:rsid w:val="003561FB"/>
    <w:rsid w:val="00357049"/>
    <w:rsid w:val="00361CD1"/>
    <w:rsid w:val="00362C46"/>
    <w:rsid w:val="00363E97"/>
    <w:rsid w:val="00364FD5"/>
    <w:rsid w:val="00365660"/>
    <w:rsid w:val="003719D8"/>
    <w:rsid w:val="00371E75"/>
    <w:rsid w:val="0037282A"/>
    <w:rsid w:val="00373154"/>
    <w:rsid w:val="0037506A"/>
    <w:rsid w:val="00376D03"/>
    <w:rsid w:val="00377AC0"/>
    <w:rsid w:val="00381408"/>
    <w:rsid w:val="003838DC"/>
    <w:rsid w:val="0038538B"/>
    <w:rsid w:val="00386445"/>
    <w:rsid w:val="0039095B"/>
    <w:rsid w:val="00391585"/>
    <w:rsid w:val="0039456C"/>
    <w:rsid w:val="00396332"/>
    <w:rsid w:val="003A156A"/>
    <w:rsid w:val="003A465C"/>
    <w:rsid w:val="003A653B"/>
    <w:rsid w:val="003A68A5"/>
    <w:rsid w:val="003B490B"/>
    <w:rsid w:val="003B5680"/>
    <w:rsid w:val="003B6F32"/>
    <w:rsid w:val="003B7FBD"/>
    <w:rsid w:val="003C06A8"/>
    <w:rsid w:val="003C1EE1"/>
    <w:rsid w:val="003C255C"/>
    <w:rsid w:val="003C6174"/>
    <w:rsid w:val="003D026E"/>
    <w:rsid w:val="003D52F9"/>
    <w:rsid w:val="003D5359"/>
    <w:rsid w:val="003E1AA1"/>
    <w:rsid w:val="003E5C55"/>
    <w:rsid w:val="003F2CFF"/>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180F"/>
    <w:rsid w:val="004722B4"/>
    <w:rsid w:val="00473C2A"/>
    <w:rsid w:val="004748B4"/>
    <w:rsid w:val="00476703"/>
    <w:rsid w:val="00477F66"/>
    <w:rsid w:val="004815C1"/>
    <w:rsid w:val="00481614"/>
    <w:rsid w:val="00487403"/>
    <w:rsid w:val="0049571F"/>
    <w:rsid w:val="00495759"/>
    <w:rsid w:val="00496AE7"/>
    <w:rsid w:val="004A0447"/>
    <w:rsid w:val="004A0C79"/>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B38"/>
    <w:rsid w:val="00502FF6"/>
    <w:rsid w:val="00506421"/>
    <w:rsid w:val="00507D63"/>
    <w:rsid w:val="00510087"/>
    <w:rsid w:val="00510E2A"/>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3958"/>
    <w:rsid w:val="00543CD8"/>
    <w:rsid w:val="00545093"/>
    <w:rsid w:val="005450C5"/>
    <w:rsid w:val="005459EC"/>
    <w:rsid w:val="005508B9"/>
    <w:rsid w:val="005510D5"/>
    <w:rsid w:val="0055242C"/>
    <w:rsid w:val="005536A8"/>
    <w:rsid w:val="00554B43"/>
    <w:rsid w:val="00555A73"/>
    <w:rsid w:val="00561EDD"/>
    <w:rsid w:val="0056597F"/>
    <w:rsid w:val="00565B15"/>
    <w:rsid w:val="0056715F"/>
    <w:rsid w:val="005705E7"/>
    <w:rsid w:val="00574C70"/>
    <w:rsid w:val="00580FE8"/>
    <w:rsid w:val="00585CED"/>
    <w:rsid w:val="005874ED"/>
    <w:rsid w:val="005907C6"/>
    <w:rsid w:val="0059329B"/>
    <w:rsid w:val="00593CB2"/>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5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3B12"/>
    <w:rsid w:val="006A46CC"/>
    <w:rsid w:val="006A716E"/>
    <w:rsid w:val="006B27B1"/>
    <w:rsid w:val="006B4CCF"/>
    <w:rsid w:val="006B69DA"/>
    <w:rsid w:val="006B6FA0"/>
    <w:rsid w:val="006C2EBD"/>
    <w:rsid w:val="006C7EA7"/>
    <w:rsid w:val="006D0146"/>
    <w:rsid w:val="006D0D31"/>
    <w:rsid w:val="006D1DCF"/>
    <w:rsid w:val="006D2439"/>
    <w:rsid w:val="006D357E"/>
    <w:rsid w:val="006D3FDA"/>
    <w:rsid w:val="006D673F"/>
    <w:rsid w:val="006D7A64"/>
    <w:rsid w:val="006E1374"/>
    <w:rsid w:val="006E2E8F"/>
    <w:rsid w:val="006E3230"/>
    <w:rsid w:val="006E5F09"/>
    <w:rsid w:val="006E6214"/>
    <w:rsid w:val="006F1BD6"/>
    <w:rsid w:val="006F361D"/>
    <w:rsid w:val="006F482C"/>
    <w:rsid w:val="006F539C"/>
    <w:rsid w:val="007003F3"/>
    <w:rsid w:val="00703D70"/>
    <w:rsid w:val="00704556"/>
    <w:rsid w:val="00710B45"/>
    <w:rsid w:val="00710B49"/>
    <w:rsid w:val="007147E8"/>
    <w:rsid w:val="00721C06"/>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253"/>
    <w:rsid w:val="00773551"/>
    <w:rsid w:val="00773D51"/>
    <w:rsid w:val="007744C4"/>
    <w:rsid w:val="00774C20"/>
    <w:rsid w:val="00780C23"/>
    <w:rsid w:val="0078404B"/>
    <w:rsid w:val="00784D4C"/>
    <w:rsid w:val="007900C4"/>
    <w:rsid w:val="00791D32"/>
    <w:rsid w:val="007A6C9F"/>
    <w:rsid w:val="007B2699"/>
    <w:rsid w:val="007B3046"/>
    <w:rsid w:val="007B6E76"/>
    <w:rsid w:val="007C0EE5"/>
    <w:rsid w:val="007C1290"/>
    <w:rsid w:val="007C1475"/>
    <w:rsid w:val="007C2CDC"/>
    <w:rsid w:val="007C5CC4"/>
    <w:rsid w:val="007C7FBF"/>
    <w:rsid w:val="007D4F5B"/>
    <w:rsid w:val="007D61D3"/>
    <w:rsid w:val="007D6669"/>
    <w:rsid w:val="007E444B"/>
    <w:rsid w:val="007F1DB3"/>
    <w:rsid w:val="007F1DE8"/>
    <w:rsid w:val="007F1F94"/>
    <w:rsid w:val="007F395C"/>
    <w:rsid w:val="007F4971"/>
    <w:rsid w:val="007F4B45"/>
    <w:rsid w:val="008031F3"/>
    <w:rsid w:val="008033DD"/>
    <w:rsid w:val="00804EAB"/>
    <w:rsid w:val="008104CC"/>
    <w:rsid w:val="00811EA9"/>
    <w:rsid w:val="00822A3D"/>
    <w:rsid w:val="00822D8A"/>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87C21"/>
    <w:rsid w:val="008912E4"/>
    <w:rsid w:val="00897553"/>
    <w:rsid w:val="00897CFF"/>
    <w:rsid w:val="00897D70"/>
    <w:rsid w:val="008A1D8A"/>
    <w:rsid w:val="008A2882"/>
    <w:rsid w:val="008A6569"/>
    <w:rsid w:val="008B08A1"/>
    <w:rsid w:val="008B2053"/>
    <w:rsid w:val="008B43CE"/>
    <w:rsid w:val="008B565D"/>
    <w:rsid w:val="008C04F8"/>
    <w:rsid w:val="008C18F4"/>
    <w:rsid w:val="008D0709"/>
    <w:rsid w:val="008D3FA6"/>
    <w:rsid w:val="008E029D"/>
    <w:rsid w:val="008E1117"/>
    <w:rsid w:val="008E5ABA"/>
    <w:rsid w:val="008F36FB"/>
    <w:rsid w:val="008F436A"/>
    <w:rsid w:val="008F4A3D"/>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45FDC"/>
    <w:rsid w:val="00950DA7"/>
    <w:rsid w:val="009522E5"/>
    <w:rsid w:val="00956B1D"/>
    <w:rsid w:val="009574D6"/>
    <w:rsid w:val="00964553"/>
    <w:rsid w:val="00967883"/>
    <w:rsid w:val="00975681"/>
    <w:rsid w:val="00975AF4"/>
    <w:rsid w:val="00980D4F"/>
    <w:rsid w:val="0098315D"/>
    <w:rsid w:val="0098400B"/>
    <w:rsid w:val="00986A27"/>
    <w:rsid w:val="00992855"/>
    <w:rsid w:val="00992DAF"/>
    <w:rsid w:val="009936A2"/>
    <w:rsid w:val="0099387A"/>
    <w:rsid w:val="009970D6"/>
    <w:rsid w:val="009A37D4"/>
    <w:rsid w:val="009A3E71"/>
    <w:rsid w:val="009A49F8"/>
    <w:rsid w:val="009A5558"/>
    <w:rsid w:val="009B10F3"/>
    <w:rsid w:val="009B1161"/>
    <w:rsid w:val="009C06A3"/>
    <w:rsid w:val="009C28FF"/>
    <w:rsid w:val="009D69CC"/>
    <w:rsid w:val="009D6D1F"/>
    <w:rsid w:val="009E6ACE"/>
    <w:rsid w:val="009F0340"/>
    <w:rsid w:val="009F6088"/>
    <w:rsid w:val="00A019B3"/>
    <w:rsid w:val="00A043B0"/>
    <w:rsid w:val="00A04E6F"/>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6033"/>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49C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1F1"/>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263"/>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0E38"/>
    <w:rsid w:val="00BB216F"/>
    <w:rsid w:val="00BB607F"/>
    <w:rsid w:val="00BC21DE"/>
    <w:rsid w:val="00BC5FE6"/>
    <w:rsid w:val="00BD10AB"/>
    <w:rsid w:val="00BD38EA"/>
    <w:rsid w:val="00BD4C3B"/>
    <w:rsid w:val="00BD524F"/>
    <w:rsid w:val="00BD5C04"/>
    <w:rsid w:val="00BE274F"/>
    <w:rsid w:val="00BF073D"/>
    <w:rsid w:val="00BF09B5"/>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314C"/>
    <w:rsid w:val="00CA4E23"/>
    <w:rsid w:val="00CA4F23"/>
    <w:rsid w:val="00CA51C6"/>
    <w:rsid w:val="00CB04C0"/>
    <w:rsid w:val="00CB0F16"/>
    <w:rsid w:val="00CB19E1"/>
    <w:rsid w:val="00CB46A8"/>
    <w:rsid w:val="00CB5637"/>
    <w:rsid w:val="00CB623D"/>
    <w:rsid w:val="00CC1108"/>
    <w:rsid w:val="00CC1436"/>
    <w:rsid w:val="00CC1635"/>
    <w:rsid w:val="00CC201A"/>
    <w:rsid w:val="00CC7578"/>
    <w:rsid w:val="00CC7667"/>
    <w:rsid w:val="00CC7F0B"/>
    <w:rsid w:val="00CD1EC3"/>
    <w:rsid w:val="00CD3D70"/>
    <w:rsid w:val="00CE0654"/>
    <w:rsid w:val="00CE14BE"/>
    <w:rsid w:val="00CE21BC"/>
    <w:rsid w:val="00CE4A53"/>
    <w:rsid w:val="00CF0148"/>
    <w:rsid w:val="00CF3B8D"/>
    <w:rsid w:val="00CF79A8"/>
    <w:rsid w:val="00D02121"/>
    <w:rsid w:val="00D023CB"/>
    <w:rsid w:val="00D02A12"/>
    <w:rsid w:val="00D04CD9"/>
    <w:rsid w:val="00D05714"/>
    <w:rsid w:val="00D05B6A"/>
    <w:rsid w:val="00D119A4"/>
    <w:rsid w:val="00D12A87"/>
    <w:rsid w:val="00D14E5C"/>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55881"/>
    <w:rsid w:val="00D62A9D"/>
    <w:rsid w:val="00D6412F"/>
    <w:rsid w:val="00D71CAF"/>
    <w:rsid w:val="00D74E09"/>
    <w:rsid w:val="00D77CAD"/>
    <w:rsid w:val="00D80622"/>
    <w:rsid w:val="00D818C7"/>
    <w:rsid w:val="00D83DD2"/>
    <w:rsid w:val="00D90B20"/>
    <w:rsid w:val="00D90FD1"/>
    <w:rsid w:val="00D91903"/>
    <w:rsid w:val="00D9233D"/>
    <w:rsid w:val="00D92D5F"/>
    <w:rsid w:val="00D93354"/>
    <w:rsid w:val="00D954E7"/>
    <w:rsid w:val="00D95647"/>
    <w:rsid w:val="00DA22AB"/>
    <w:rsid w:val="00DA29A3"/>
    <w:rsid w:val="00DA2FD9"/>
    <w:rsid w:val="00DA735E"/>
    <w:rsid w:val="00DA7E7E"/>
    <w:rsid w:val="00DB1E23"/>
    <w:rsid w:val="00DB4B0C"/>
    <w:rsid w:val="00DB6C39"/>
    <w:rsid w:val="00DC0DB5"/>
    <w:rsid w:val="00DC19DD"/>
    <w:rsid w:val="00DC23F3"/>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66B2"/>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07D3"/>
    <w:rsid w:val="00E62DCB"/>
    <w:rsid w:val="00E67BFD"/>
    <w:rsid w:val="00E721D8"/>
    <w:rsid w:val="00E73C51"/>
    <w:rsid w:val="00E74D0E"/>
    <w:rsid w:val="00E74FF9"/>
    <w:rsid w:val="00E750CA"/>
    <w:rsid w:val="00E753A8"/>
    <w:rsid w:val="00E7675F"/>
    <w:rsid w:val="00E80DF4"/>
    <w:rsid w:val="00E821A5"/>
    <w:rsid w:val="00E82BD9"/>
    <w:rsid w:val="00E85B8B"/>
    <w:rsid w:val="00E86817"/>
    <w:rsid w:val="00E9026B"/>
    <w:rsid w:val="00E90440"/>
    <w:rsid w:val="00E92CB9"/>
    <w:rsid w:val="00E96523"/>
    <w:rsid w:val="00E969F8"/>
    <w:rsid w:val="00E97265"/>
    <w:rsid w:val="00EA0218"/>
    <w:rsid w:val="00EA25F9"/>
    <w:rsid w:val="00EA267E"/>
    <w:rsid w:val="00EA27FD"/>
    <w:rsid w:val="00EA31D9"/>
    <w:rsid w:val="00EA4D8E"/>
    <w:rsid w:val="00EB0BB2"/>
    <w:rsid w:val="00EB598C"/>
    <w:rsid w:val="00EB5A5A"/>
    <w:rsid w:val="00EC2CF2"/>
    <w:rsid w:val="00EC3C9A"/>
    <w:rsid w:val="00ED2F49"/>
    <w:rsid w:val="00ED4BDE"/>
    <w:rsid w:val="00ED7AEC"/>
    <w:rsid w:val="00EE1924"/>
    <w:rsid w:val="00EE1B24"/>
    <w:rsid w:val="00EE2644"/>
    <w:rsid w:val="00EE5891"/>
    <w:rsid w:val="00EE642F"/>
    <w:rsid w:val="00EE7D15"/>
    <w:rsid w:val="00EF027A"/>
    <w:rsid w:val="00EF1680"/>
    <w:rsid w:val="00EF210A"/>
    <w:rsid w:val="00EF2CD4"/>
    <w:rsid w:val="00EF71A2"/>
    <w:rsid w:val="00EF71A8"/>
    <w:rsid w:val="00F01124"/>
    <w:rsid w:val="00F06518"/>
    <w:rsid w:val="00F0717D"/>
    <w:rsid w:val="00F233A5"/>
    <w:rsid w:val="00F26D55"/>
    <w:rsid w:val="00F30FD1"/>
    <w:rsid w:val="00F33170"/>
    <w:rsid w:val="00F34C88"/>
    <w:rsid w:val="00F356EE"/>
    <w:rsid w:val="00F3772E"/>
    <w:rsid w:val="00F41480"/>
    <w:rsid w:val="00F43D69"/>
    <w:rsid w:val="00F44627"/>
    <w:rsid w:val="00F44967"/>
    <w:rsid w:val="00F46C82"/>
    <w:rsid w:val="00F51A37"/>
    <w:rsid w:val="00F545E6"/>
    <w:rsid w:val="00F55518"/>
    <w:rsid w:val="00F557DA"/>
    <w:rsid w:val="00F57AE8"/>
    <w:rsid w:val="00F65947"/>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91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E6"/>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Gia_ph%E1%BA%A3" TargetMode="External"/><Relationship Id="rId50" Type="http://schemas.openxmlformats.org/officeDocument/2006/relationships/hyperlink" Target="https://kipalog.com/posts/Gioi-thieu-Spring-Framework"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hietkegiapha.vn/gia-dinh-dong-ho-va-gia-pha-la-gi.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vi.wikipedia.org/wiki/HTTP"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tackjava.com/faq/aop-la-gi-aspect-oriented-programming-trong-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kipalog.com/posts/Spring--Ky-1---Dependency-Injection-trong-Spring"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stackoverflow.com" TargetMode="External"/><Relationship Id="rId57" Type="http://schemas.openxmlformats.org/officeDocument/2006/relationships/hyperlink" Target="https://docs.spring.io/spring/docs/current/spring-framework-reference/web.html"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kipalog.com/posts/Gioi-thieu-Spring-Framewor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tuvanditruyen.vn/thong-tin-khoa-hoc/kien-thuc-chung/107/pha-he-pedigree.html" TargetMode="External"/><Relationship Id="rId56" Type="http://schemas.openxmlformats.org/officeDocument/2006/relationships/hyperlink" Target="https://developers.facebook.com" TargetMode="External"/><Relationship Id="rId8" Type="http://schemas.openxmlformats.org/officeDocument/2006/relationships/footer" Target="footer1.xml"/><Relationship Id="rId51" Type="http://schemas.openxmlformats.org/officeDocument/2006/relationships/hyperlink" Target="https://lcdung.top/gioi-thieu-ve-spring-boot-spring-boot-la-g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8B9B5-414F-45C8-B340-8CFE2225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Template>
  <TotalTime>919</TotalTime>
  <Pages>1</Pages>
  <Words>7950</Words>
  <Characters>45318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53162</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vuong14t1@gmail.com</cp:lastModifiedBy>
  <cp:revision>352</cp:revision>
  <cp:lastPrinted>2019-06-05T01:44:00Z</cp:lastPrinted>
  <dcterms:created xsi:type="dcterms:W3CDTF">2018-05-16T20:51:00Z</dcterms:created>
  <dcterms:modified xsi:type="dcterms:W3CDTF">2019-06-05T01:44:00Z</dcterms:modified>
</cp:coreProperties>
</file>